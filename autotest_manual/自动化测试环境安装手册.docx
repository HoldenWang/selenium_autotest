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324869198"/>
    <w:p w14:paraId="23075517" w14:textId="71B6E181" w:rsidR="00112AB8" w:rsidRPr="00145797" w:rsidRDefault="003A1FC1" w:rsidP="00112AB8">
      <w:pPr>
        <w:ind w:firstLine="0"/>
        <w:rPr>
          <w:rFonts w:cs="Times New Roman"/>
        </w:rPr>
        <w:sectPr w:rsidR="00112AB8" w:rsidRPr="00145797" w:rsidSect="004009AF">
          <w:headerReference w:type="even" r:id="rId8"/>
          <w:headerReference w:type="default" r:id="rId9"/>
          <w:footerReference w:type="default" r:id="rId10"/>
          <w:headerReference w:type="first" r:id="rId11"/>
          <w:pgSz w:w="11907" w:h="16839"/>
          <w:pgMar w:top="1440" w:right="1800" w:bottom="1440" w:left="1800" w:header="709" w:footer="459" w:gutter="0"/>
          <w:pgNumType w:start="1"/>
          <w:cols w:space="720"/>
          <w:titlePg/>
          <w:docGrid w:linePitch="360"/>
        </w:sect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97AE6D" wp14:editId="55D130FF">
                <wp:simplePos x="0" y="0"/>
                <wp:positionH relativeFrom="page">
                  <wp:align>right</wp:align>
                </wp:positionH>
                <wp:positionV relativeFrom="paragraph">
                  <wp:posOffset>-904875</wp:posOffset>
                </wp:positionV>
                <wp:extent cx="7543800" cy="10668000"/>
                <wp:effectExtent l="0" t="0" r="0" b="0"/>
                <wp:wrapNone/>
                <wp:docPr id="113" name="矩形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10668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938CCA" id="矩形 113" o:spid="_x0000_s1026" style="position:absolute;left:0;text-align:left;margin-left:542.8pt;margin-top:-71.25pt;width:594pt;height:840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" fillcolor="white [3212]" stroked="f" strokeweight="2pt">
                <w10:wrap anchorx="page"/>
              </v:rect>
            </w:pict>
          </mc:Fallback>
        </mc:AlternateContent>
      </w:r>
      <w:r w:rsidR="00112AB8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58063B" wp14:editId="2AF3EC16">
                <wp:simplePos x="0" y="0"/>
                <wp:positionH relativeFrom="margin">
                  <wp:posOffset>3465195</wp:posOffset>
                </wp:positionH>
                <wp:positionV relativeFrom="paragraph">
                  <wp:posOffset>-85725</wp:posOffset>
                </wp:positionV>
                <wp:extent cx="2819400" cy="1308735"/>
                <wp:effectExtent l="0" t="0" r="0" b="0"/>
                <wp:wrapNone/>
                <wp:docPr id="111" name="矩形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1308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CC3471" w14:textId="77777777" w:rsidR="003F74A8" w:rsidRDefault="003F74A8" w:rsidP="00112AB8">
                            <w:pPr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04913D" wp14:editId="6444C838">
                                  <wp:extent cx="2618105" cy="1276350"/>
                                  <wp:effectExtent l="0" t="0" r="0" b="0"/>
                                  <wp:docPr id="27" name="图片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logo—简称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4423" cy="12891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58063B" id="矩形 111" o:spid="_x0000_s1026" style="position:absolute;margin-left:272.85pt;margin-top:-6.75pt;width:222pt;height:103.0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" filled="f" stroked="f" strokeweight="2pt">
                <v:textbox>
                  <w:txbxContent>
                    <w:p w14:paraId="11CC3471" w14:textId="77777777" w:rsidR="003F74A8" w:rsidRDefault="003F74A8" w:rsidP="00112AB8">
                      <w:pPr>
                        <w:ind w:firstLine="0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204913D" wp14:editId="6444C838">
                            <wp:extent cx="2618105" cy="1276350"/>
                            <wp:effectExtent l="0" t="0" r="0" b="0"/>
                            <wp:docPr id="27" name="图片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logo—简称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4423" cy="12891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2AB8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B4DC22" wp14:editId="0FF60003">
                <wp:simplePos x="0" y="0"/>
                <wp:positionH relativeFrom="page">
                  <wp:align>left</wp:align>
                </wp:positionH>
                <wp:positionV relativeFrom="paragraph">
                  <wp:posOffset>8591550</wp:posOffset>
                </wp:positionV>
                <wp:extent cx="7543800" cy="457200"/>
                <wp:effectExtent l="0" t="0" r="0" b="0"/>
                <wp:wrapNone/>
                <wp:docPr id="112" name="矩形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C1FE3C" w14:textId="77777777" w:rsidR="003F74A8" w:rsidRPr="00010A1B" w:rsidRDefault="003F74A8" w:rsidP="00112AB8">
                            <w:pPr>
                              <w:ind w:firstLine="0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643213B" wp14:editId="685EC1AD">
                                  <wp:extent cx="2378075" cy="340360"/>
                                  <wp:effectExtent l="0" t="0" r="3175" b="2540"/>
                                  <wp:docPr id="28" name="图片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123.jp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78075" cy="340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4DC22" id="矩形 112" o:spid="_x0000_s1027" style="position:absolute;margin-left:0;margin-top:676.5pt;width:594pt;height:36pt;z-index:2516623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" fillcolor="white [3212]" stroked="f" strokeweight="2pt">
                <v:textbox>
                  <w:txbxContent>
                    <w:p w14:paraId="3DC1FE3C" w14:textId="77777777" w:rsidR="003F74A8" w:rsidRPr="00010A1B" w:rsidRDefault="003F74A8" w:rsidP="00112AB8">
                      <w:pPr>
                        <w:ind w:firstLine="0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drawing>
                          <wp:inline distT="0" distB="0" distL="0" distR="0" wp14:anchorId="5643213B" wp14:editId="685EC1AD">
                            <wp:extent cx="2378075" cy="340360"/>
                            <wp:effectExtent l="0" t="0" r="3175" b="2540"/>
                            <wp:docPr id="28" name="图片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123.jp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78075" cy="3403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112AB8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3D708D" wp14:editId="1213964F">
                <wp:simplePos x="0" y="0"/>
                <wp:positionH relativeFrom="page">
                  <wp:posOffset>0</wp:posOffset>
                </wp:positionH>
                <wp:positionV relativeFrom="paragraph">
                  <wp:posOffset>1343292</wp:posOffset>
                </wp:positionV>
                <wp:extent cx="7600950" cy="2343150"/>
                <wp:effectExtent l="0" t="0" r="0" b="0"/>
                <wp:wrapNone/>
                <wp:docPr id="114" name="矩形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950" cy="2343150"/>
                        </a:xfrm>
                        <a:prstGeom prst="rect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39039C" w14:textId="77777777" w:rsidR="003F74A8" w:rsidRPr="000F29B6" w:rsidRDefault="003F74A8" w:rsidP="00112AB8">
                            <w:pPr>
                              <w:rPr>
                                <w:rFonts w:asciiTheme="minorHAnsi" w:eastAsiaTheme="majorEastAsia" w:hAnsiTheme="minorHAnsi" w:hint="eastAsia"/>
                                <w:sz w:val="72"/>
                                <w:szCs w:val="72"/>
                              </w:rPr>
                            </w:pPr>
                          </w:p>
                          <w:p w14:paraId="1A14777D" w14:textId="65E0A367" w:rsidR="003F74A8" w:rsidRPr="009819C6" w:rsidRDefault="00455E68" w:rsidP="009819C6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bookmarkStart w:id="1" w:name="OLE_LINK13"/>
                            <w:r>
                              <w:rPr>
                                <w:rFonts w:hint="eastAsia"/>
                                <w:sz w:val="52"/>
                                <w:szCs w:val="52"/>
                              </w:rPr>
                              <w:t xml:space="preserve">Selenium </w:t>
                            </w:r>
                            <w:r>
                              <w:rPr>
                                <w:sz w:val="52"/>
                                <w:szCs w:val="52"/>
                              </w:rPr>
                              <w:t>自动化</w:t>
                            </w:r>
                            <w:r>
                              <w:rPr>
                                <w:rFonts w:hint="eastAsia"/>
                                <w:sz w:val="52"/>
                                <w:szCs w:val="52"/>
                              </w:rPr>
                              <w:t>测试环境</w:t>
                            </w:r>
                            <w:r w:rsidR="003F74A8" w:rsidRPr="00110723">
                              <w:rPr>
                                <w:sz w:val="52"/>
                                <w:szCs w:val="52"/>
                              </w:rPr>
                              <w:t>安装手册</w:t>
                            </w:r>
                            <w:bookmarkEnd w:id="1"/>
                            <w:r w:rsidR="003F74A8">
                              <w:rPr>
                                <w:sz w:val="52"/>
                                <w:szCs w:val="52"/>
                              </w:rPr>
                              <w:t xml:space="preserve"> </w:t>
                            </w:r>
                          </w:p>
                          <w:p w14:paraId="1E38A46B" w14:textId="33347E3D" w:rsidR="003F74A8" w:rsidRPr="00643789" w:rsidRDefault="00455E68" w:rsidP="00112AB8">
                            <w:pPr>
                              <w:rPr>
                                <w:rFonts w:eastAsiaTheme="majorEastAs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ajorEastAsia" w:cs="Arial"/>
                                <w:sz w:val="18"/>
                                <w:szCs w:val="18"/>
                              </w:rPr>
                              <w:t>2017</w:t>
                            </w:r>
                            <w:r w:rsidR="003F74A8" w:rsidRPr="00643789">
                              <w:rPr>
                                <w:rFonts w:eastAsiaTheme="majorEastAsia" w:cs="Arial"/>
                                <w:sz w:val="18"/>
                                <w:szCs w:val="18"/>
                              </w:rPr>
                              <w:t>.</w:t>
                            </w:r>
                            <w:r w:rsidR="003F74A8">
                              <w:rPr>
                                <w:rFonts w:eastAsiaTheme="majorEastAsia" w:cs="Arial"/>
                                <w:sz w:val="18"/>
                                <w:szCs w:val="18"/>
                              </w:rPr>
                              <w:t>0</w:t>
                            </w:r>
                            <w:r>
                              <w:rPr>
                                <w:rFonts w:eastAsiaTheme="majorEastAsia" w:cs="Arial"/>
                                <w:sz w:val="18"/>
                                <w:szCs w:val="18"/>
                              </w:rPr>
                              <w:t>8</w:t>
                            </w:r>
                            <w:r w:rsidR="003F74A8" w:rsidRPr="00643789">
                              <w:rPr>
                                <w:rFonts w:eastAsiaTheme="majorEastAsia" w:cs="Arial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 w:cs="Arial"/>
                                <w:sz w:val="18"/>
                                <w:szCs w:val="18"/>
                              </w:rPr>
                              <w:t>21</w:t>
                            </w:r>
                          </w:p>
                          <w:p w14:paraId="7E086493" w14:textId="77777777" w:rsidR="003F74A8" w:rsidRDefault="003F74A8" w:rsidP="00112A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3D708D" id="矩形 114" o:spid="_x0000_s1028" style="position:absolute;margin-left:0;margin-top:105.75pt;width:598.5pt;height:184.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" stroked="f" strokeweight="2pt">
                <v:fill r:id="rId17" o:title="" recolor="t" rotate="t" type="frame"/>
                <v:textbox>
                  <w:txbxContent>
                    <w:p w14:paraId="1639039C" w14:textId="77777777" w:rsidR="003F74A8" w:rsidRPr="000F29B6" w:rsidRDefault="003F74A8" w:rsidP="00112AB8">
                      <w:pPr>
                        <w:rPr>
                          <w:rFonts w:asciiTheme="minorHAnsi" w:eastAsiaTheme="majorEastAsia" w:hAnsiTheme="minorHAnsi" w:hint="eastAsia"/>
                          <w:sz w:val="72"/>
                          <w:szCs w:val="72"/>
                        </w:rPr>
                      </w:pPr>
                    </w:p>
                    <w:p w14:paraId="1A14777D" w14:textId="65E0A367" w:rsidR="003F74A8" w:rsidRPr="009819C6" w:rsidRDefault="00455E68" w:rsidP="009819C6">
                      <w:pPr>
                        <w:rPr>
                          <w:sz w:val="52"/>
                          <w:szCs w:val="52"/>
                        </w:rPr>
                      </w:pPr>
                      <w:bookmarkStart w:id="2" w:name="OLE_LINK13"/>
                      <w:r>
                        <w:rPr>
                          <w:rFonts w:hint="eastAsia"/>
                          <w:sz w:val="52"/>
                          <w:szCs w:val="52"/>
                        </w:rPr>
                        <w:t xml:space="preserve">Selenium </w:t>
                      </w:r>
                      <w:r>
                        <w:rPr>
                          <w:sz w:val="52"/>
                          <w:szCs w:val="52"/>
                        </w:rPr>
                        <w:t>自动化</w:t>
                      </w:r>
                      <w:r>
                        <w:rPr>
                          <w:rFonts w:hint="eastAsia"/>
                          <w:sz w:val="52"/>
                          <w:szCs w:val="52"/>
                        </w:rPr>
                        <w:t>测试环境</w:t>
                      </w:r>
                      <w:r w:rsidR="003F74A8" w:rsidRPr="00110723">
                        <w:rPr>
                          <w:sz w:val="52"/>
                          <w:szCs w:val="52"/>
                        </w:rPr>
                        <w:t>安装手册</w:t>
                      </w:r>
                      <w:bookmarkEnd w:id="2"/>
                      <w:r w:rsidR="003F74A8">
                        <w:rPr>
                          <w:sz w:val="52"/>
                          <w:szCs w:val="52"/>
                        </w:rPr>
                        <w:t xml:space="preserve"> </w:t>
                      </w:r>
                    </w:p>
                    <w:p w14:paraId="1E38A46B" w14:textId="33347E3D" w:rsidR="003F74A8" w:rsidRPr="00643789" w:rsidRDefault="00455E68" w:rsidP="00112AB8">
                      <w:pPr>
                        <w:rPr>
                          <w:rFonts w:eastAsiaTheme="majorEastAsia" w:cs="Arial"/>
                          <w:sz w:val="18"/>
                          <w:szCs w:val="18"/>
                        </w:rPr>
                      </w:pPr>
                      <w:r>
                        <w:rPr>
                          <w:rFonts w:eastAsiaTheme="majorEastAsia" w:cs="Arial"/>
                          <w:sz w:val="18"/>
                          <w:szCs w:val="18"/>
                        </w:rPr>
                        <w:t>2017</w:t>
                      </w:r>
                      <w:r w:rsidR="003F74A8" w:rsidRPr="00643789">
                        <w:rPr>
                          <w:rFonts w:eastAsiaTheme="majorEastAsia" w:cs="Arial"/>
                          <w:sz w:val="18"/>
                          <w:szCs w:val="18"/>
                        </w:rPr>
                        <w:t>.</w:t>
                      </w:r>
                      <w:r w:rsidR="003F74A8">
                        <w:rPr>
                          <w:rFonts w:eastAsiaTheme="majorEastAsia" w:cs="Arial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rFonts w:eastAsiaTheme="majorEastAsia" w:cs="Arial"/>
                          <w:sz w:val="18"/>
                          <w:szCs w:val="18"/>
                        </w:rPr>
                        <w:t>8</w:t>
                      </w:r>
                      <w:r w:rsidR="003F74A8" w:rsidRPr="00643789">
                        <w:rPr>
                          <w:rFonts w:eastAsiaTheme="majorEastAsia" w:cs="Arial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 w:cs="Arial"/>
                          <w:sz w:val="18"/>
                          <w:szCs w:val="18"/>
                        </w:rPr>
                        <w:t>21</w:t>
                      </w:r>
                    </w:p>
                    <w:p w14:paraId="7E086493" w14:textId="77777777" w:rsidR="003F74A8" w:rsidRDefault="003F74A8" w:rsidP="00112AB8"/>
                  </w:txbxContent>
                </v:textbox>
                <w10:wrap anchorx="page"/>
              </v:rect>
            </w:pict>
          </mc:Fallback>
        </mc:AlternateContent>
      </w:r>
    </w:p>
    <w:p w14:paraId="0E386AAE" w14:textId="5581C3BD" w:rsidR="002166A1" w:rsidRPr="00787209" w:rsidRDefault="002166A1" w:rsidP="002166A1">
      <w:pPr>
        <w:pStyle w:val="af1"/>
        <w:spacing w:before="360"/>
        <w:ind w:firstLine="0"/>
        <w:rPr>
          <w:rFonts w:ascii="微软雅黑" w:eastAsia="微软雅黑" w:hAnsi="微软雅黑" w:cs="Times New Roman"/>
          <w:sz w:val="24"/>
          <w:szCs w:val="24"/>
        </w:rPr>
      </w:pPr>
      <w:r w:rsidRPr="00787209">
        <w:rPr>
          <w:rFonts w:ascii="微软雅黑" w:eastAsia="微软雅黑" w:hAnsi="微软雅黑" w:cs="微软雅黑" w:hint="eastAsia"/>
          <w:sz w:val="24"/>
          <w:szCs w:val="24"/>
        </w:rPr>
        <w:lastRenderedPageBreak/>
        <w:t>文档管理：</w:t>
      </w:r>
    </w:p>
    <w:tbl>
      <w:tblPr>
        <w:tblW w:w="497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07"/>
        <w:gridCol w:w="6842"/>
      </w:tblGrid>
      <w:tr w:rsidR="002166A1" w:rsidRPr="00D7603A" w14:paraId="6A755612" w14:textId="77777777" w:rsidTr="00A911C5">
        <w:trPr>
          <w:cantSplit/>
        </w:trPr>
        <w:tc>
          <w:tcPr>
            <w:tcW w:w="853" w:type="pct"/>
            <w:vAlign w:val="center"/>
          </w:tcPr>
          <w:p w14:paraId="25613FC6" w14:textId="528F0AB6" w:rsidR="002166A1" w:rsidRPr="00D7603A" w:rsidRDefault="002166A1" w:rsidP="00A911C5">
            <w:pPr>
              <w:pStyle w:val="ab"/>
              <w:jc w:val="both"/>
              <w:rPr>
                <w:rFonts w:ascii="宋体" w:eastAsia="宋体" w:cs="Times New Roman"/>
              </w:rPr>
            </w:pPr>
            <w:r w:rsidRPr="00D7603A">
              <w:rPr>
                <w:rFonts w:ascii="宋体" w:hAnsi="宋体" w:hint="eastAsia"/>
              </w:rPr>
              <w:t>公开</w:t>
            </w:r>
            <w:r>
              <w:rPr>
                <w:rFonts w:ascii="宋体" w:hAnsi="宋体" w:hint="eastAsia"/>
              </w:rPr>
              <w:t>范围</w:t>
            </w:r>
            <w:r w:rsidRPr="00D7603A">
              <w:rPr>
                <w:rFonts w:ascii="宋体" w:hAnsi="宋体" w:hint="eastAsia"/>
              </w:rPr>
              <w:t>：</w:t>
            </w:r>
          </w:p>
        </w:tc>
        <w:tc>
          <w:tcPr>
            <w:tcW w:w="4147" w:type="pct"/>
            <w:vAlign w:val="center"/>
          </w:tcPr>
          <w:p w14:paraId="1ED84900" w14:textId="6D2E12FD" w:rsidR="002166A1" w:rsidRPr="00872AE8" w:rsidRDefault="00805ABF" w:rsidP="00A911C5">
            <w:pPr>
              <w:pStyle w:val="ab"/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公司</w:t>
            </w:r>
          </w:p>
        </w:tc>
      </w:tr>
      <w:tr w:rsidR="002166A1" w:rsidRPr="00D7603A" w14:paraId="59E46613" w14:textId="77777777" w:rsidTr="00A911C5">
        <w:trPr>
          <w:cantSplit/>
        </w:trPr>
        <w:tc>
          <w:tcPr>
            <w:tcW w:w="853" w:type="pct"/>
            <w:vAlign w:val="center"/>
          </w:tcPr>
          <w:p w14:paraId="3273DEE9" w14:textId="77777777" w:rsidR="002166A1" w:rsidRPr="00D7603A" w:rsidRDefault="002166A1" w:rsidP="00A911C5">
            <w:pPr>
              <w:pStyle w:val="ab"/>
              <w:jc w:val="both"/>
              <w:rPr>
                <w:rFonts w:ascii="宋体" w:eastAsia="宋体" w:cs="Times New Roman"/>
              </w:rPr>
            </w:pPr>
            <w:r w:rsidRPr="00D7603A">
              <w:rPr>
                <w:rFonts w:ascii="宋体" w:hAnsi="宋体" w:hint="eastAsia"/>
              </w:rPr>
              <w:t>用途：</w:t>
            </w:r>
          </w:p>
        </w:tc>
        <w:tc>
          <w:tcPr>
            <w:tcW w:w="4147" w:type="pct"/>
            <w:vAlign w:val="center"/>
          </w:tcPr>
          <w:p w14:paraId="223B597A" w14:textId="30D6B174" w:rsidR="00A426B8" w:rsidRPr="00872AE8" w:rsidRDefault="002E23CE" w:rsidP="00E96D82">
            <w:pPr>
              <w:pStyle w:val="ab"/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对</w:t>
            </w:r>
            <w:r w:rsidR="006177CD">
              <w:rPr>
                <w:rFonts w:cs="Times New Roman" w:hint="eastAsia"/>
              </w:rPr>
              <w:t>Selenium自动化测试环境</w:t>
            </w:r>
            <w:r w:rsidR="00710416">
              <w:rPr>
                <w:rFonts w:cs="Times New Roman"/>
              </w:rPr>
              <w:t>安装部署</w:t>
            </w:r>
            <w:r w:rsidR="00805ABF">
              <w:rPr>
                <w:rFonts w:cs="Times New Roman" w:hint="eastAsia"/>
              </w:rPr>
              <w:t>进行描述</w:t>
            </w:r>
          </w:p>
        </w:tc>
      </w:tr>
      <w:tr w:rsidR="002166A1" w:rsidRPr="00D7603A" w14:paraId="478F292C" w14:textId="77777777" w:rsidTr="00A911C5">
        <w:trPr>
          <w:cantSplit/>
        </w:trPr>
        <w:tc>
          <w:tcPr>
            <w:tcW w:w="853" w:type="pct"/>
            <w:vAlign w:val="center"/>
          </w:tcPr>
          <w:p w14:paraId="2A2CCF0E" w14:textId="77777777" w:rsidR="002166A1" w:rsidRPr="00D7603A" w:rsidRDefault="002166A1" w:rsidP="00A911C5">
            <w:pPr>
              <w:pStyle w:val="ab"/>
              <w:jc w:val="both"/>
              <w:rPr>
                <w:rFonts w:ascii="宋体" w:eastAsia="宋体" w:cs="Times New Roman"/>
              </w:rPr>
            </w:pPr>
            <w:r w:rsidRPr="00D7603A">
              <w:rPr>
                <w:rFonts w:ascii="宋体" w:hAnsi="宋体" w:hint="eastAsia"/>
              </w:rPr>
              <w:t>状态：</w:t>
            </w:r>
          </w:p>
        </w:tc>
        <w:tc>
          <w:tcPr>
            <w:tcW w:w="4147" w:type="pct"/>
            <w:vAlign w:val="center"/>
          </w:tcPr>
          <w:p w14:paraId="141011FF" w14:textId="5E65EEDA" w:rsidR="002166A1" w:rsidRPr="00872AE8" w:rsidRDefault="002166A1" w:rsidP="00A911C5">
            <w:pPr>
              <w:pStyle w:val="ab"/>
              <w:jc w:val="both"/>
              <w:rPr>
                <w:rFonts w:cs="Times New Roman"/>
              </w:rPr>
            </w:pPr>
          </w:p>
        </w:tc>
      </w:tr>
    </w:tbl>
    <w:p w14:paraId="5A2B460A" w14:textId="77777777" w:rsidR="002166A1" w:rsidRPr="00787209" w:rsidRDefault="002166A1" w:rsidP="002166A1">
      <w:pPr>
        <w:pStyle w:val="af1"/>
        <w:spacing w:before="360"/>
        <w:ind w:firstLine="0"/>
        <w:rPr>
          <w:rFonts w:ascii="微软雅黑" w:eastAsia="微软雅黑" w:hAnsi="微软雅黑" w:cs="Times New Roman"/>
          <w:sz w:val="24"/>
          <w:szCs w:val="24"/>
        </w:rPr>
      </w:pPr>
      <w:r w:rsidRPr="00787209">
        <w:rPr>
          <w:rFonts w:ascii="微软雅黑" w:eastAsia="微软雅黑" w:hAnsi="微软雅黑" w:cs="微软雅黑" w:hint="eastAsia"/>
          <w:sz w:val="24"/>
          <w:szCs w:val="24"/>
        </w:rPr>
        <w:t>修订记录：</w:t>
      </w:r>
    </w:p>
    <w:tbl>
      <w:tblPr>
        <w:tblW w:w="497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86"/>
        <w:gridCol w:w="1438"/>
        <w:gridCol w:w="996"/>
        <w:gridCol w:w="4927"/>
      </w:tblGrid>
      <w:tr w:rsidR="002166A1" w:rsidRPr="00F02EC5" w14:paraId="682DBF4D" w14:textId="77777777" w:rsidTr="0014561C">
        <w:tc>
          <w:tcPr>
            <w:tcW w:w="537" w:type="pct"/>
            <w:vAlign w:val="center"/>
          </w:tcPr>
          <w:p w14:paraId="492ACB4B" w14:textId="77777777" w:rsidR="002166A1" w:rsidRPr="00F02EC5" w:rsidRDefault="002166A1" w:rsidP="00A911C5">
            <w:pPr>
              <w:pStyle w:val="ab"/>
              <w:jc w:val="both"/>
              <w:rPr>
                <w:rFonts w:cs="Times New Roman"/>
              </w:rPr>
            </w:pPr>
            <w:r w:rsidRPr="00F02EC5">
              <w:rPr>
                <w:rFonts w:hint="eastAsia"/>
              </w:rPr>
              <w:t>版本号</w:t>
            </w:r>
          </w:p>
        </w:tc>
        <w:tc>
          <w:tcPr>
            <w:tcW w:w="872" w:type="pct"/>
            <w:vAlign w:val="center"/>
          </w:tcPr>
          <w:p w14:paraId="09C5D809" w14:textId="77777777" w:rsidR="002166A1" w:rsidRPr="00F02EC5" w:rsidRDefault="002166A1" w:rsidP="00A911C5">
            <w:pPr>
              <w:pStyle w:val="ab"/>
              <w:jc w:val="both"/>
              <w:rPr>
                <w:rFonts w:cs="Times New Roman"/>
              </w:rPr>
            </w:pPr>
            <w:r w:rsidRPr="00F02EC5">
              <w:rPr>
                <w:rFonts w:hint="eastAsia"/>
              </w:rPr>
              <w:t>日期</w:t>
            </w:r>
          </w:p>
        </w:tc>
        <w:tc>
          <w:tcPr>
            <w:tcW w:w="604" w:type="pct"/>
            <w:vAlign w:val="center"/>
          </w:tcPr>
          <w:p w14:paraId="05FD984E" w14:textId="77777777" w:rsidR="002166A1" w:rsidRPr="00F02EC5" w:rsidRDefault="002166A1" w:rsidP="00A911C5">
            <w:pPr>
              <w:pStyle w:val="ab"/>
              <w:jc w:val="both"/>
              <w:rPr>
                <w:rFonts w:cs="Times New Roman"/>
              </w:rPr>
            </w:pPr>
            <w:r w:rsidRPr="00F02EC5">
              <w:rPr>
                <w:rFonts w:hint="eastAsia"/>
              </w:rPr>
              <w:t>修订人</w:t>
            </w:r>
          </w:p>
        </w:tc>
        <w:tc>
          <w:tcPr>
            <w:tcW w:w="2987" w:type="pct"/>
            <w:vAlign w:val="center"/>
          </w:tcPr>
          <w:p w14:paraId="6CC8A34D" w14:textId="77777777" w:rsidR="002166A1" w:rsidRPr="00F02EC5" w:rsidRDefault="002166A1" w:rsidP="00A911C5">
            <w:pPr>
              <w:pStyle w:val="ab"/>
              <w:jc w:val="both"/>
              <w:rPr>
                <w:rFonts w:cs="Times New Roman"/>
              </w:rPr>
            </w:pPr>
            <w:r w:rsidRPr="00F02EC5">
              <w:rPr>
                <w:rFonts w:hint="eastAsia"/>
              </w:rPr>
              <w:t>修订内容</w:t>
            </w:r>
          </w:p>
        </w:tc>
      </w:tr>
      <w:tr w:rsidR="00110723" w:rsidRPr="00F02EC5" w14:paraId="1E6FFDBF" w14:textId="77777777" w:rsidTr="0014561C">
        <w:trPr>
          <w:cantSplit/>
        </w:trPr>
        <w:tc>
          <w:tcPr>
            <w:tcW w:w="537" w:type="pct"/>
          </w:tcPr>
          <w:p w14:paraId="3E10D067" w14:textId="397FC3F7" w:rsidR="00110723" w:rsidRPr="00F02EC5" w:rsidRDefault="003A2A68" w:rsidP="00110723">
            <w:pPr>
              <w:pStyle w:val="ab"/>
              <w:jc w:val="both"/>
            </w:pPr>
            <w:r>
              <w:t>1.0</w:t>
            </w:r>
          </w:p>
        </w:tc>
        <w:tc>
          <w:tcPr>
            <w:tcW w:w="872" w:type="pct"/>
          </w:tcPr>
          <w:p w14:paraId="2617DAAF" w14:textId="5CBAB3E9" w:rsidR="00110723" w:rsidRPr="00F02EC5" w:rsidRDefault="003A2A68" w:rsidP="00005815">
            <w:pPr>
              <w:pStyle w:val="ab"/>
              <w:jc w:val="both"/>
              <w:rPr>
                <w:rFonts w:cs="Times New Roman"/>
              </w:rPr>
            </w:pPr>
            <w:r>
              <w:rPr>
                <w:rFonts w:hint="eastAsia"/>
              </w:rPr>
              <w:t>201</w:t>
            </w:r>
            <w:r w:rsidR="006177CD">
              <w:rPr>
                <w:rFonts w:hint="eastAsia"/>
              </w:rPr>
              <w:t>7</w:t>
            </w:r>
            <w:r w:rsidR="00005E8D">
              <w:rPr>
                <w:rFonts w:hint="eastAsia"/>
              </w:rPr>
              <w:t>-</w:t>
            </w:r>
            <w:r w:rsidR="006177CD">
              <w:t>08</w:t>
            </w:r>
            <w:r w:rsidR="00005E8D">
              <w:rPr>
                <w:rFonts w:hint="eastAsia"/>
              </w:rPr>
              <w:t>-</w:t>
            </w:r>
            <w:r w:rsidR="006177CD">
              <w:rPr>
                <w:rFonts w:hint="eastAsia"/>
              </w:rPr>
              <w:t>2</w:t>
            </w:r>
            <w:r w:rsidR="006177CD">
              <w:t>1</w:t>
            </w:r>
          </w:p>
        </w:tc>
        <w:tc>
          <w:tcPr>
            <w:tcW w:w="604" w:type="pct"/>
          </w:tcPr>
          <w:p w14:paraId="7C2D2830" w14:textId="750B7B80" w:rsidR="00110723" w:rsidRPr="00F02EC5" w:rsidRDefault="006177CD" w:rsidP="00110723">
            <w:pPr>
              <w:pStyle w:val="ab"/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王行</w:t>
            </w:r>
          </w:p>
        </w:tc>
        <w:tc>
          <w:tcPr>
            <w:tcW w:w="2987" w:type="pct"/>
          </w:tcPr>
          <w:p w14:paraId="6B6BB79D" w14:textId="06575425" w:rsidR="00110723" w:rsidRPr="00F02EC5" w:rsidRDefault="00110723" w:rsidP="00110723">
            <w:pPr>
              <w:pStyle w:val="ab"/>
              <w:jc w:val="both"/>
              <w:rPr>
                <w:rFonts w:cs="Times New Roman"/>
              </w:rPr>
            </w:pPr>
            <w:r>
              <w:rPr>
                <w:rFonts w:hint="eastAsia"/>
              </w:rPr>
              <w:t>创建文件</w:t>
            </w:r>
          </w:p>
        </w:tc>
      </w:tr>
      <w:tr w:rsidR="00005E8D" w:rsidRPr="00F02EC5" w14:paraId="60418BDE" w14:textId="77777777" w:rsidTr="0014561C">
        <w:trPr>
          <w:cantSplit/>
        </w:trPr>
        <w:tc>
          <w:tcPr>
            <w:tcW w:w="537" w:type="pct"/>
          </w:tcPr>
          <w:p w14:paraId="14FB1988" w14:textId="11273FA4" w:rsidR="00005E8D" w:rsidRDefault="00005E8D" w:rsidP="00110723">
            <w:pPr>
              <w:pStyle w:val="ab"/>
              <w:jc w:val="both"/>
            </w:pPr>
          </w:p>
        </w:tc>
        <w:tc>
          <w:tcPr>
            <w:tcW w:w="872" w:type="pct"/>
          </w:tcPr>
          <w:p w14:paraId="000F2A56" w14:textId="1E85E176" w:rsidR="00005E8D" w:rsidRDefault="00005E8D" w:rsidP="00005815">
            <w:pPr>
              <w:pStyle w:val="ab"/>
              <w:jc w:val="both"/>
            </w:pPr>
          </w:p>
        </w:tc>
        <w:tc>
          <w:tcPr>
            <w:tcW w:w="604" w:type="pct"/>
          </w:tcPr>
          <w:p w14:paraId="60D7D3FF" w14:textId="66BDE84E" w:rsidR="00005E8D" w:rsidRDefault="00005E8D" w:rsidP="00110723">
            <w:pPr>
              <w:pStyle w:val="ab"/>
              <w:jc w:val="both"/>
              <w:rPr>
                <w:rFonts w:cs="Times New Roman"/>
              </w:rPr>
            </w:pPr>
          </w:p>
        </w:tc>
        <w:tc>
          <w:tcPr>
            <w:tcW w:w="2987" w:type="pct"/>
          </w:tcPr>
          <w:p w14:paraId="52ECC4AA" w14:textId="13CE2714" w:rsidR="00005E8D" w:rsidRDefault="00005E8D" w:rsidP="00110723">
            <w:pPr>
              <w:pStyle w:val="ab"/>
              <w:jc w:val="both"/>
            </w:pPr>
          </w:p>
        </w:tc>
      </w:tr>
      <w:bookmarkEnd w:id="0"/>
    </w:tbl>
    <w:p w14:paraId="18190663" w14:textId="0D77E908" w:rsidR="006E4673" w:rsidRDefault="006E4673" w:rsidP="0000322D">
      <w:pPr>
        <w:ind w:firstLine="0"/>
      </w:pPr>
    </w:p>
    <w:p w14:paraId="4C33A1B6" w14:textId="77777777" w:rsidR="006E4673" w:rsidRDefault="006E4673">
      <w:pPr>
        <w:ind w:firstLine="0"/>
      </w:pPr>
      <w:r>
        <w:br w:type="page"/>
      </w:r>
    </w:p>
    <w:sdt>
      <w:sdtPr>
        <w:rPr>
          <w:rFonts w:ascii="微软雅黑" w:eastAsia="微软雅黑" w:hAnsi="微软雅黑" w:cs="微软雅黑"/>
          <w:color w:val="auto"/>
          <w:sz w:val="21"/>
          <w:szCs w:val="21"/>
          <w:lang w:val="zh-CN"/>
        </w:rPr>
        <w:id w:val="18902984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A6799C" w14:textId="438FF86B" w:rsidR="0000322D" w:rsidRPr="007117FE" w:rsidRDefault="007117FE">
          <w:pPr>
            <w:pStyle w:val="TOC"/>
            <w:rPr>
              <w:rFonts w:ascii="微软雅黑" w:eastAsia="微软雅黑" w:hAnsi="微软雅黑" w:cs="微软雅黑"/>
              <w:b/>
              <w:bCs/>
              <w:noProof/>
              <w:color w:val="auto"/>
              <w:sz w:val="24"/>
              <w:szCs w:val="24"/>
            </w:rPr>
          </w:pPr>
          <w:r w:rsidRPr="007117FE">
            <w:rPr>
              <w:rFonts w:ascii="微软雅黑" w:eastAsia="微软雅黑" w:hAnsi="微软雅黑" w:cs="微软雅黑"/>
              <w:b/>
              <w:bCs/>
              <w:noProof/>
              <w:color w:val="auto"/>
              <w:sz w:val="24"/>
              <w:szCs w:val="24"/>
            </w:rPr>
            <w:t>目录：</w:t>
          </w:r>
        </w:p>
        <w:p w14:paraId="08B3288F" w14:textId="77777777" w:rsidR="006177CD" w:rsidRDefault="0000322D">
          <w:pPr>
            <w:pStyle w:val="10"/>
            <w:rPr>
              <w:rFonts w:asciiTheme="minorHAnsi" w:eastAsiaTheme="minorEastAsia" w:hAnsiTheme="minorHAnsi" w:cstheme="minorBidi" w:hint="eastAsia"/>
              <w:noProof/>
              <w:kern w:val="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1156094" w:history="1">
            <w:r w:rsidR="006177CD" w:rsidRPr="005E7789">
              <w:rPr>
                <w:rStyle w:val="af2"/>
                <w:noProof/>
              </w:rPr>
              <w:t>1.</w:t>
            </w:r>
            <w:r w:rsidR="006177C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6177CD" w:rsidRPr="005E7789">
              <w:rPr>
                <w:rStyle w:val="af2"/>
                <w:noProof/>
              </w:rPr>
              <w:t>Selenium</w:t>
            </w:r>
            <w:r w:rsidR="006177CD" w:rsidRPr="005E7789">
              <w:rPr>
                <w:rStyle w:val="af2"/>
                <w:rFonts w:hint="eastAsia"/>
                <w:noProof/>
              </w:rPr>
              <w:t>测试环境安装</w:t>
            </w:r>
            <w:r w:rsidR="006177CD">
              <w:rPr>
                <w:noProof/>
                <w:webHidden/>
              </w:rPr>
              <w:tab/>
            </w:r>
            <w:r w:rsidR="006177CD">
              <w:rPr>
                <w:noProof/>
                <w:webHidden/>
              </w:rPr>
              <w:fldChar w:fldCharType="begin"/>
            </w:r>
            <w:r w:rsidR="006177CD">
              <w:rPr>
                <w:noProof/>
                <w:webHidden/>
              </w:rPr>
              <w:instrText xml:space="preserve"> PAGEREF _Toc491156094 \h </w:instrText>
            </w:r>
            <w:r w:rsidR="006177CD">
              <w:rPr>
                <w:noProof/>
                <w:webHidden/>
              </w:rPr>
            </w:r>
            <w:r w:rsidR="006177CD">
              <w:rPr>
                <w:noProof/>
                <w:webHidden/>
              </w:rPr>
              <w:fldChar w:fldCharType="separate"/>
            </w:r>
            <w:r w:rsidR="006177CD">
              <w:rPr>
                <w:noProof/>
                <w:webHidden/>
              </w:rPr>
              <w:t>3</w:t>
            </w:r>
            <w:r w:rsidR="006177CD">
              <w:rPr>
                <w:noProof/>
                <w:webHidden/>
              </w:rPr>
              <w:fldChar w:fldCharType="end"/>
            </w:r>
          </w:hyperlink>
        </w:p>
        <w:p w14:paraId="5C27BCD4" w14:textId="77777777" w:rsidR="006177CD" w:rsidRDefault="006A50DD">
          <w:pPr>
            <w:pStyle w:val="21"/>
            <w:rPr>
              <w:rFonts w:asciiTheme="minorHAnsi" w:eastAsiaTheme="minorEastAsia" w:hAnsiTheme="minorHAnsi" w:cstheme="minorBidi" w:hint="eastAsia"/>
              <w:noProof/>
              <w:kern w:val="2"/>
              <w:szCs w:val="22"/>
            </w:rPr>
          </w:pPr>
          <w:hyperlink w:anchor="_Toc491156095" w:history="1">
            <w:r w:rsidR="006177CD" w:rsidRPr="005E7789">
              <w:rPr>
                <w:rStyle w:val="af2"/>
                <w:noProof/>
              </w:rPr>
              <w:t>1.1.</w:t>
            </w:r>
            <w:r w:rsidR="006177C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6177CD" w:rsidRPr="005E7789">
              <w:rPr>
                <w:rStyle w:val="af2"/>
                <w:rFonts w:hint="eastAsia"/>
                <w:noProof/>
              </w:rPr>
              <w:t>准备工作</w:t>
            </w:r>
            <w:r w:rsidR="006177CD">
              <w:rPr>
                <w:noProof/>
                <w:webHidden/>
              </w:rPr>
              <w:tab/>
            </w:r>
            <w:r w:rsidR="006177CD">
              <w:rPr>
                <w:noProof/>
                <w:webHidden/>
              </w:rPr>
              <w:fldChar w:fldCharType="begin"/>
            </w:r>
            <w:r w:rsidR="006177CD">
              <w:rPr>
                <w:noProof/>
                <w:webHidden/>
              </w:rPr>
              <w:instrText xml:space="preserve"> PAGEREF _Toc491156095 \h </w:instrText>
            </w:r>
            <w:r w:rsidR="006177CD">
              <w:rPr>
                <w:noProof/>
                <w:webHidden/>
              </w:rPr>
            </w:r>
            <w:r w:rsidR="006177CD">
              <w:rPr>
                <w:noProof/>
                <w:webHidden/>
              </w:rPr>
              <w:fldChar w:fldCharType="separate"/>
            </w:r>
            <w:r w:rsidR="006177CD">
              <w:rPr>
                <w:noProof/>
                <w:webHidden/>
              </w:rPr>
              <w:t>3</w:t>
            </w:r>
            <w:r w:rsidR="006177CD">
              <w:rPr>
                <w:noProof/>
                <w:webHidden/>
              </w:rPr>
              <w:fldChar w:fldCharType="end"/>
            </w:r>
          </w:hyperlink>
        </w:p>
        <w:p w14:paraId="7B840AC5" w14:textId="77777777" w:rsidR="006177CD" w:rsidRDefault="006A50DD">
          <w:pPr>
            <w:pStyle w:val="30"/>
            <w:rPr>
              <w:rFonts w:asciiTheme="minorHAnsi" w:eastAsiaTheme="minorEastAsia" w:hAnsiTheme="minorHAnsi" w:cstheme="minorBidi" w:hint="eastAsia"/>
              <w:noProof/>
              <w:kern w:val="2"/>
              <w:szCs w:val="22"/>
            </w:rPr>
          </w:pPr>
          <w:hyperlink w:anchor="_Toc491156096" w:history="1">
            <w:r w:rsidR="006177CD" w:rsidRPr="005E7789">
              <w:rPr>
                <w:rStyle w:val="af2"/>
                <w:noProof/>
              </w:rPr>
              <w:t>1.1.1.</w:t>
            </w:r>
            <w:r w:rsidR="006177C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6177CD" w:rsidRPr="005E7789">
              <w:rPr>
                <w:rStyle w:val="af2"/>
                <w:noProof/>
              </w:rPr>
              <w:t>Python2.7</w:t>
            </w:r>
            <w:r w:rsidR="006177CD" w:rsidRPr="005E7789">
              <w:rPr>
                <w:rStyle w:val="af2"/>
                <w:rFonts w:hint="eastAsia"/>
                <w:noProof/>
              </w:rPr>
              <w:t>安装</w:t>
            </w:r>
            <w:r w:rsidR="006177CD">
              <w:rPr>
                <w:noProof/>
                <w:webHidden/>
              </w:rPr>
              <w:tab/>
            </w:r>
            <w:r w:rsidR="006177CD">
              <w:rPr>
                <w:noProof/>
                <w:webHidden/>
              </w:rPr>
              <w:fldChar w:fldCharType="begin"/>
            </w:r>
            <w:r w:rsidR="006177CD">
              <w:rPr>
                <w:noProof/>
                <w:webHidden/>
              </w:rPr>
              <w:instrText xml:space="preserve"> PAGEREF _Toc491156096 \h </w:instrText>
            </w:r>
            <w:r w:rsidR="006177CD">
              <w:rPr>
                <w:noProof/>
                <w:webHidden/>
              </w:rPr>
            </w:r>
            <w:r w:rsidR="006177CD">
              <w:rPr>
                <w:noProof/>
                <w:webHidden/>
              </w:rPr>
              <w:fldChar w:fldCharType="separate"/>
            </w:r>
            <w:r w:rsidR="006177CD">
              <w:rPr>
                <w:noProof/>
                <w:webHidden/>
              </w:rPr>
              <w:t>3</w:t>
            </w:r>
            <w:r w:rsidR="006177CD">
              <w:rPr>
                <w:noProof/>
                <w:webHidden/>
              </w:rPr>
              <w:fldChar w:fldCharType="end"/>
            </w:r>
          </w:hyperlink>
        </w:p>
        <w:p w14:paraId="139E2E24" w14:textId="77777777" w:rsidR="006177CD" w:rsidRDefault="006A50DD">
          <w:pPr>
            <w:pStyle w:val="30"/>
            <w:rPr>
              <w:rFonts w:asciiTheme="minorHAnsi" w:eastAsiaTheme="minorEastAsia" w:hAnsiTheme="minorHAnsi" w:cstheme="minorBidi" w:hint="eastAsia"/>
              <w:noProof/>
              <w:kern w:val="2"/>
              <w:szCs w:val="22"/>
            </w:rPr>
          </w:pPr>
          <w:hyperlink w:anchor="_Toc491156097" w:history="1">
            <w:r w:rsidR="006177CD" w:rsidRPr="005E7789">
              <w:rPr>
                <w:rStyle w:val="af2"/>
                <w:noProof/>
              </w:rPr>
              <w:t>1.1.2.</w:t>
            </w:r>
            <w:r w:rsidR="006177C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6177CD" w:rsidRPr="005E7789">
              <w:rPr>
                <w:rStyle w:val="af2"/>
                <w:noProof/>
              </w:rPr>
              <w:t>Pip</w:t>
            </w:r>
            <w:r w:rsidR="006177CD" w:rsidRPr="005E7789">
              <w:rPr>
                <w:rStyle w:val="af2"/>
                <w:rFonts w:hint="eastAsia"/>
                <w:noProof/>
              </w:rPr>
              <w:t>安装</w:t>
            </w:r>
            <w:r w:rsidR="006177CD">
              <w:rPr>
                <w:noProof/>
                <w:webHidden/>
              </w:rPr>
              <w:tab/>
            </w:r>
            <w:r w:rsidR="006177CD">
              <w:rPr>
                <w:noProof/>
                <w:webHidden/>
              </w:rPr>
              <w:fldChar w:fldCharType="begin"/>
            </w:r>
            <w:r w:rsidR="006177CD">
              <w:rPr>
                <w:noProof/>
                <w:webHidden/>
              </w:rPr>
              <w:instrText xml:space="preserve"> PAGEREF _Toc491156097 \h </w:instrText>
            </w:r>
            <w:r w:rsidR="006177CD">
              <w:rPr>
                <w:noProof/>
                <w:webHidden/>
              </w:rPr>
            </w:r>
            <w:r w:rsidR="006177CD">
              <w:rPr>
                <w:noProof/>
                <w:webHidden/>
              </w:rPr>
              <w:fldChar w:fldCharType="separate"/>
            </w:r>
            <w:r w:rsidR="006177CD">
              <w:rPr>
                <w:noProof/>
                <w:webHidden/>
              </w:rPr>
              <w:t>4</w:t>
            </w:r>
            <w:r w:rsidR="006177CD">
              <w:rPr>
                <w:noProof/>
                <w:webHidden/>
              </w:rPr>
              <w:fldChar w:fldCharType="end"/>
            </w:r>
          </w:hyperlink>
        </w:p>
        <w:p w14:paraId="365CD73F" w14:textId="77777777" w:rsidR="006177CD" w:rsidRDefault="006A50DD">
          <w:pPr>
            <w:pStyle w:val="21"/>
            <w:rPr>
              <w:rFonts w:asciiTheme="minorHAnsi" w:eastAsiaTheme="minorEastAsia" w:hAnsiTheme="minorHAnsi" w:cstheme="minorBidi" w:hint="eastAsia"/>
              <w:noProof/>
              <w:kern w:val="2"/>
              <w:szCs w:val="22"/>
            </w:rPr>
          </w:pPr>
          <w:hyperlink w:anchor="_Toc491156098" w:history="1">
            <w:r w:rsidR="006177CD" w:rsidRPr="005E7789">
              <w:rPr>
                <w:rStyle w:val="af2"/>
                <w:noProof/>
              </w:rPr>
              <w:t>1.2.</w:t>
            </w:r>
            <w:r w:rsidR="006177C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6177CD" w:rsidRPr="005E7789">
              <w:rPr>
                <w:rStyle w:val="af2"/>
                <w:rFonts w:hint="eastAsia"/>
                <w:noProof/>
              </w:rPr>
              <w:t>安装步骤</w:t>
            </w:r>
            <w:r w:rsidR="006177CD">
              <w:rPr>
                <w:noProof/>
                <w:webHidden/>
              </w:rPr>
              <w:tab/>
            </w:r>
            <w:r w:rsidR="006177CD">
              <w:rPr>
                <w:noProof/>
                <w:webHidden/>
              </w:rPr>
              <w:fldChar w:fldCharType="begin"/>
            </w:r>
            <w:r w:rsidR="006177CD">
              <w:rPr>
                <w:noProof/>
                <w:webHidden/>
              </w:rPr>
              <w:instrText xml:space="preserve"> PAGEREF _Toc491156098 \h </w:instrText>
            </w:r>
            <w:r w:rsidR="006177CD">
              <w:rPr>
                <w:noProof/>
                <w:webHidden/>
              </w:rPr>
            </w:r>
            <w:r w:rsidR="006177CD">
              <w:rPr>
                <w:noProof/>
                <w:webHidden/>
              </w:rPr>
              <w:fldChar w:fldCharType="separate"/>
            </w:r>
            <w:r w:rsidR="006177CD">
              <w:rPr>
                <w:noProof/>
                <w:webHidden/>
              </w:rPr>
              <w:t>4</w:t>
            </w:r>
            <w:r w:rsidR="006177CD">
              <w:rPr>
                <w:noProof/>
                <w:webHidden/>
              </w:rPr>
              <w:fldChar w:fldCharType="end"/>
            </w:r>
          </w:hyperlink>
        </w:p>
        <w:p w14:paraId="22BA6042" w14:textId="77777777" w:rsidR="006177CD" w:rsidRDefault="006A50DD">
          <w:pPr>
            <w:pStyle w:val="30"/>
            <w:rPr>
              <w:rFonts w:asciiTheme="minorHAnsi" w:eastAsiaTheme="minorEastAsia" w:hAnsiTheme="minorHAnsi" w:cstheme="minorBidi" w:hint="eastAsia"/>
              <w:noProof/>
              <w:kern w:val="2"/>
              <w:szCs w:val="22"/>
            </w:rPr>
          </w:pPr>
          <w:hyperlink w:anchor="_Toc491156099" w:history="1">
            <w:r w:rsidR="006177CD" w:rsidRPr="005E7789">
              <w:rPr>
                <w:rStyle w:val="af2"/>
                <w:noProof/>
              </w:rPr>
              <w:t>1.2.1.</w:t>
            </w:r>
            <w:r w:rsidR="006177C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6177CD" w:rsidRPr="005E7789">
              <w:rPr>
                <w:rStyle w:val="af2"/>
                <w:noProof/>
              </w:rPr>
              <w:t>Selenium</w:t>
            </w:r>
            <w:r w:rsidR="006177CD" w:rsidRPr="005E7789">
              <w:rPr>
                <w:rStyle w:val="af2"/>
                <w:rFonts w:hint="eastAsia"/>
                <w:noProof/>
              </w:rPr>
              <w:t>安装</w:t>
            </w:r>
            <w:r w:rsidR="006177CD">
              <w:rPr>
                <w:noProof/>
                <w:webHidden/>
              </w:rPr>
              <w:tab/>
            </w:r>
            <w:r w:rsidR="006177CD">
              <w:rPr>
                <w:noProof/>
                <w:webHidden/>
              </w:rPr>
              <w:fldChar w:fldCharType="begin"/>
            </w:r>
            <w:r w:rsidR="006177CD">
              <w:rPr>
                <w:noProof/>
                <w:webHidden/>
              </w:rPr>
              <w:instrText xml:space="preserve"> PAGEREF _Toc491156099 \h </w:instrText>
            </w:r>
            <w:r w:rsidR="006177CD">
              <w:rPr>
                <w:noProof/>
                <w:webHidden/>
              </w:rPr>
            </w:r>
            <w:r w:rsidR="006177CD">
              <w:rPr>
                <w:noProof/>
                <w:webHidden/>
              </w:rPr>
              <w:fldChar w:fldCharType="separate"/>
            </w:r>
            <w:r w:rsidR="006177CD">
              <w:rPr>
                <w:noProof/>
                <w:webHidden/>
              </w:rPr>
              <w:t>5</w:t>
            </w:r>
            <w:r w:rsidR="006177CD">
              <w:rPr>
                <w:noProof/>
                <w:webHidden/>
              </w:rPr>
              <w:fldChar w:fldCharType="end"/>
            </w:r>
          </w:hyperlink>
        </w:p>
        <w:p w14:paraId="630B8BAE" w14:textId="77777777" w:rsidR="006177CD" w:rsidRDefault="006A50DD">
          <w:pPr>
            <w:pStyle w:val="30"/>
            <w:rPr>
              <w:rFonts w:asciiTheme="minorHAnsi" w:eastAsiaTheme="minorEastAsia" w:hAnsiTheme="minorHAnsi" w:cstheme="minorBidi" w:hint="eastAsia"/>
              <w:noProof/>
              <w:kern w:val="2"/>
              <w:szCs w:val="22"/>
            </w:rPr>
          </w:pPr>
          <w:hyperlink w:anchor="_Toc491156100" w:history="1">
            <w:r w:rsidR="006177CD" w:rsidRPr="005E7789">
              <w:rPr>
                <w:rStyle w:val="af2"/>
                <w:noProof/>
              </w:rPr>
              <w:t>1.2.2.</w:t>
            </w:r>
            <w:r w:rsidR="006177C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6177CD" w:rsidRPr="005E7789">
              <w:rPr>
                <w:rStyle w:val="af2"/>
                <w:noProof/>
              </w:rPr>
              <w:t>chrome</w:t>
            </w:r>
            <w:r w:rsidR="006177CD" w:rsidRPr="005E7789">
              <w:rPr>
                <w:rStyle w:val="af2"/>
                <w:rFonts w:hint="eastAsia"/>
                <w:noProof/>
              </w:rPr>
              <w:t>浏览器内核安装</w:t>
            </w:r>
            <w:r w:rsidR="006177CD">
              <w:rPr>
                <w:noProof/>
                <w:webHidden/>
              </w:rPr>
              <w:tab/>
            </w:r>
            <w:r w:rsidR="006177CD">
              <w:rPr>
                <w:noProof/>
                <w:webHidden/>
              </w:rPr>
              <w:fldChar w:fldCharType="begin"/>
            </w:r>
            <w:r w:rsidR="006177CD">
              <w:rPr>
                <w:noProof/>
                <w:webHidden/>
              </w:rPr>
              <w:instrText xml:space="preserve"> PAGEREF _Toc491156100 \h </w:instrText>
            </w:r>
            <w:r w:rsidR="006177CD">
              <w:rPr>
                <w:noProof/>
                <w:webHidden/>
              </w:rPr>
            </w:r>
            <w:r w:rsidR="006177CD">
              <w:rPr>
                <w:noProof/>
                <w:webHidden/>
              </w:rPr>
              <w:fldChar w:fldCharType="separate"/>
            </w:r>
            <w:r w:rsidR="006177CD">
              <w:rPr>
                <w:noProof/>
                <w:webHidden/>
              </w:rPr>
              <w:t>5</w:t>
            </w:r>
            <w:r w:rsidR="006177CD">
              <w:rPr>
                <w:noProof/>
                <w:webHidden/>
              </w:rPr>
              <w:fldChar w:fldCharType="end"/>
            </w:r>
          </w:hyperlink>
        </w:p>
        <w:p w14:paraId="4CFA8BE5" w14:textId="77777777" w:rsidR="006177CD" w:rsidRDefault="006A50DD">
          <w:pPr>
            <w:pStyle w:val="30"/>
            <w:rPr>
              <w:rFonts w:asciiTheme="minorHAnsi" w:eastAsiaTheme="minorEastAsia" w:hAnsiTheme="minorHAnsi" w:cstheme="minorBidi" w:hint="eastAsia"/>
              <w:noProof/>
              <w:kern w:val="2"/>
              <w:szCs w:val="22"/>
            </w:rPr>
          </w:pPr>
          <w:hyperlink w:anchor="_Toc491156101" w:history="1">
            <w:r w:rsidR="006177CD" w:rsidRPr="005E7789">
              <w:rPr>
                <w:rStyle w:val="af2"/>
                <w:noProof/>
              </w:rPr>
              <w:t>1.2.3.</w:t>
            </w:r>
            <w:r w:rsidR="006177C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6177CD" w:rsidRPr="005E7789">
              <w:rPr>
                <w:rStyle w:val="af2"/>
                <w:noProof/>
              </w:rPr>
              <w:t>HTMLTEST</w:t>
            </w:r>
            <w:r w:rsidR="006177CD" w:rsidRPr="005E7789">
              <w:rPr>
                <w:rStyle w:val="af2"/>
                <w:rFonts w:hint="eastAsia"/>
                <w:noProof/>
              </w:rPr>
              <w:t>库安装</w:t>
            </w:r>
            <w:r w:rsidR="006177CD">
              <w:rPr>
                <w:noProof/>
                <w:webHidden/>
              </w:rPr>
              <w:tab/>
            </w:r>
            <w:r w:rsidR="006177CD">
              <w:rPr>
                <w:noProof/>
                <w:webHidden/>
              </w:rPr>
              <w:fldChar w:fldCharType="begin"/>
            </w:r>
            <w:r w:rsidR="006177CD">
              <w:rPr>
                <w:noProof/>
                <w:webHidden/>
              </w:rPr>
              <w:instrText xml:space="preserve"> PAGEREF _Toc491156101 \h </w:instrText>
            </w:r>
            <w:r w:rsidR="006177CD">
              <w:rPr>
                <w:noProof/>
                <w:webHidden/>
              </w:rPr>
            </w:r>
            <w:r w:rsidR="006177CD">
              <w:rPr>
                <w:noProof/>
                <w:webHidden/>
              </w:rPr>
              <w:fldChar w:fldCharType="separate"/>
            </w:r>
            <w:r w:rsidR="006177CD">
              <w:rPr>
                <w:noProof/>
                <w:webHidden/>
              </w:rPr>
              <w:t>5</w:t>
            </w:r>
            <w:r w:rsidR="006177CD">
              <w:rPr>
                <w:noProof/>
                <w:webHidden/>
              </w:rPr>
              <w:fldChar w:fldCharType="end"/>
            </w:r>
          </w:hyperlink>
        </w:p>
        <w:p w14:paraId="42D5A96E" w14:textId="77777777" w:rsidR="006177CD" w:rsidRDefault="006A50DD">
          <w:pPr>
            <w:pStyle w:val="30"/>
            <w:rPr>
              <w:rFonts w:asciiTheme="minorHAnsi" w:eastAsiaTheme="minorEastAsia" w:hAnsiTheme="minorHAnsi" w:cstheme="minorBidi" w:hint="eastAsia"/>
              <w:noProof/>
              <w:kern w:val="2"/>
              <w:szCs w:val="22"/>
            </w:rPr>
          </w:pPr>
          <w:hyperlink w:anchor="_Toc491156102" w:history="1">
            <w:r w:rsidR="006177CD" w:rsidRPr="005E7789">
              <w:rPr>
                <w:rStyle w:val="af2"/>
                <w:noProof/>
              </w:rPr>
              <w:t>1.2.4.</w:t>
            </w:r>
            <w:r w:rsidR="006177C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6177CD" w:rsidRPr="005E7789">
              <w:rPr>
                <w:rStyle w:val="af2"/>
                <w:rFonts w:hint="eastAsia"/>
                <w:noProof/>
              </w:rPr>
              <w:t>参考</w:t>
            </w:r>
            <w:r w:rsidR="006177CD">
              <w:rPr>
                <w:noProof/>
                <w:webHidden/>
              </w:rPr>
              <w:tab/>
            </w:r>
            <w:r w:rsidR="006177CD">
              <w:rPr>
                <w:noProof/>
                <w:webHidden/>
              </w:rPr>
              <w:fldChar w:fldCharType="begin"/>
            </w:r>
            <w:r w:rsidR="006177CD">
              <w:rPr>
                <w:noProof/>
                <w:webHidden/>
              </w:rPr>
              <w:instrText xml:space="preserve"> PAGEREF _Toc491156102 \h </w:instrText>
            </w:r>
            <w:r w:rsidR="006177CD">
              <w:rPr>
                <w:noProof/>
                <w:webHidden/>
              </w:rPr>
            </w:r>
            <w:r w:rsidR="006177CD">
              <w:rPr>
                <w:noProof/>
                <w:webHidden/>
              </w:rPr>
              <w:fldChar w:fldCharType="separate"/>
            </w:r>
            <w:r w:rsidR="006177CD">
              <w:rPr>
                <w:noProof/>
                <w:webHidden/>
              </w:rPr>
              <w:t>5</w:t>
            </w:r>
            <w:r w:rsidR="006177CD">
              <w:rPr>
                <w:noProof/>
                <w:webHidden/>
              </w:rPr>
              <w:fldChar w:fldCharType="end"/>
            </w:r>
          </w:hyperlink>
        </w:p>
        <w:p w14:paraId="19D1C79E" w14:textId="77777777" w:rsidR="006177CD" w:rsidRDefault="006A50DD">
          <w:pPr>
            <w:pStyle w:val="21"/>
            <w:rPr>
              <w:rFonts w:asciiTheme="minorHAnsi" w:eastAsiaTheme="minorEastAsia" w:hAnsiTheme="minorHAnsi" w:cstheme="minorBidi" w:hint="eastAsia"/>
              <w:noProof/>
              <w:kern w:val="2"/>
              <w:szCs w:val="22"/>
            </w:rPr>
          </w:pPr>
          <w:hyperlink w:anchor="_Toc491156103" w:history="1">
            <w:r w:rsidR="006177CD" w:rsidRPr="005E7789">
              <w:rPr>
                <w:rStyle w:val="af2"/>
                <w:noProof/>
              </w:rPr>
              <w:t>1.3.</w:t>
            </w:r>
            <w:r w:rsidR="006177C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6177CD" w:rsidRPr="005E7789">
              <w:rPr>
                <w:rStyle w:val="af2"/>
                <w:rFonts w:hint="eastAsia"/>
                <w:noProof/>
              </w:rPr>
              <w:t>测试脚本启动</w:t>
            </w:r>
            <w:r w:rsidR="006177CD">
              <w:rPr>
                <w:noProof/>
                <w:webHidden/>
              </w:rPr>
              <w:tab/>
            </w:r>
            <w:r w:rsidR="006177CD">
              <w:rPr>
                <w:noProof/>
                <w:webHidden/>
              </w:rPr>
              <w:fldChar w:fldCharType="begin"/>
            </w:r>
            <w:r w:rsidR="006177CD">
              <w:rPr>
                <w:noProof/>
                <w:webHidden/>
              </w:rPr>
              <w:instrText xml:space="preserve"> PAGEREF _Toc491156103 \h </w:instrText>
            </w:r>
            <w:r w:rsidR="006177CD">
              <w:rPr>
                <w:noProof/>
                <w:webHidden/>
              </w:rPr>
            </w:r>
            <w:r w:rsidR="006177CD">
              <w:rPr>
                <w:noProof/>
                <w:webHidden/>
              </w:rPr>
              <w:fldChar w:fldCharType="separate"/>
            </w:r>
            <w:r w:rsidR="006177CD">
              <w:rPr>
                <w:noProof/>
                <w:webHidden/>
              </w:rPr>
              <w:t>5</w:t>
            </w:r>
            <w:r w:rsidR="006177CD">
              <w:rPr>
                <w:noProof/>
                <w:webHidden/>
              </w:rPr>
              <w:fldChar w:fldCharType="end"/>
            </w:r>
          </w:hyperlink>
        </w:p>
        <w:p w14:paraId="1FE3A608" w14:textId="77777777" w:rsidR="006177CD" w:rsidRDefault="006A50DD">
          <w:pPr>
            <w:pStyle w:val="30"/>
            <w:rPr>
              <w:rFonts w:asciiTheme="minorHAnsi" w:eastAsiaTheme="minorEastAsia" w:hAnsiTheme="minorHAnsi" w:cstheme="minorBidi" w:hint="eastAsia"/>
              <w:noProof/>
              <w:kern w:val="2"/>
              <w:szCs w:val="22"/>
            </w:rPr>
          </w:pPr>
          <w:hyperlink w:anchor="_Toc491156104" w:history="1">
            <w:r w:rsidR="006177CD" w:rsidRPr="005E7789">
              <w:rPr>
                <w:rStyle w:val="af2"/>
                <w:noProof/>
              </w:rPr>
              <w:t>1.3.1.</w:t>
            </w:r>
            <w:r w:rsidR="006177C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6177CD" w:rsidRPr="005E7789">
              <w:rPr>
                <w:rStyle w:val="af2"/>
                <w:rFonts w:hint="eastAsia"/>
                <w:noProof/>
              </w:rPr>
              <w:t>检查目录结构</w:t>
            </w:r>
            <w:r w:rsidR="006177CD">
              <w:rPr>
                <w:noProof/>
                <w:webHidden/>
              </w:rPr>
              <w:tab/>
            </w:r>
            <w:r w:rsidR="006177CD">
              <w:rPr>
                <w:noProof/>
                <w:webHidden/>
              </w:rPr>
              <w:fldChar w:fldCharType="begin"/>
            </w:r>
            <w:r w:rsidR="006177CD">
              <w:rPr>
                <w:noProof/>
                <w:webHidden/>
              </w:rPr>
              <w:instrText xml:space="preserve"> PAGEREF _Toc491156104 \h </w:instrText>
            </w:r>
            <w:r w:rsidR="006177CD">
              <w:rPr>
                <w:noProof/>
                <w:webHidden/>
              </w:rPr>
            </w:r>
            <w:r w:rsidR="006177CD">
              <w:rPr>
                <w:noProof/>
                <w:webHidden/>
              </w:rPr>
              <w:fldChar w:fldCharType="separate"/>
            </w:r>
            <w:r w:rsidR="006177CD">
              <w:rPr>
                <w:noProof/>
                <w:webHidden/>
              </w:rPr>
              <w:t>5</w:t>
            </w:r>
            <w:r w:rsidR="006177CD">
              <w:rPr>
                <w:noProof/>
                <w:webHidden/>
              </w:rPr>
              <w:fldChar w:fldCharType="end"/>
            </w:r>
          </w:hyperlink>
        </w:p>
        <w:p w14:paraId="7B654C22" w14:textId="77777777" w:rsidR="006177CD" w:rsidRDefault="006A50DD">
          <w:pPr>
            <w:pStyle w:val="21"/>
            <w:rPr>
              <w:rFonts w:asciiTheme="minorHAnsi" w:eastAsiaTheme="minorEastAsia" w:hAnsiTheme="minorHAnsi" w:cstheme="minorBidi" w:hint="eastAsia"/>
              <w:noProof/>
              <w:kern w:val="2"/>
              <w:szCs w:val="22"/>
            </w:rPr>
          </w:pPr>
          <w:hyperlink w:anchor="_Toc491156105" w:history="1">
            <w:r w:rsidR="006177CD" w:rsidRPr="005E7789">
              <w:rPr>
                <w:rStyle w:val="af2"/>
                <w:noProof/>
              </w:rPr>
              <w:t>1.4.</w:t>
            </w:r>
            <w:r w:rsidR="006177C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6177CD" w:rsidRPr="005E7789">
              <w:rPr>
                <w:rStyle w:val="af2"/>
                <w:rFonts w:hint="eastAsia"/>
                <w:noProof/>
              </w:rPr>
              <w:t>状态验证</w:t>
            </w:r>
            <w:r w:rsidR="006177CD">
              <w:rPr>
                <w:noProof/>
                <w:webHidden/>
              </w:rPr>
              <w:tab/>
            </w:r>
            <w:r w:rsidR="006177CD">
              <w:rPr>
                <w:noProof/>
                <w:webHidden/>
              </w:rPr>
              <w:fldChar w:fldCharType="begin"/>
            </w:r>
            <w:r w:rsidR="006177CD">
              <w:rPr>
                <w:noProof/>
                <w:webHidden/>
              </w:rPr>
              <w:instrText xml:space="preserve"> PAGEREF _Toc491156105 \h </w:instrText>
            </w:r>
            <w:r w:rsidR="006177CD">
              <w:rPr>
                <w:noProof/>
                <w:webHidden/>
              </w:rPr>
            </w:r>
            <w:r w:rsidR="006177CD">
              <w:rPr>
                <w:noProof/>
                <w:webHidden/>
              </w:rPr>
              <w:fldChar w:fldCharType="separate"/>
            </w:r>
            <w:r w:rsidR="006177CD">
              <w:rPr>
                <w:noProof/>
                <w:webHidden/>
              </w:rPr>
              <w:t>5</w:t>
            </w:r>
            <w:r w:rsidR="006177CD">
              <w:rPr>
                <w:noProof/>
                <w:webHidden/>
              </w:rPr>
              <w:fldChar w:fldCharType="end"/>
            </w:r>
          </w:hyperlink>
        </w:p>
        <w:p w14:paraId="78269C46" w14:textId="77777777" w:rsidR="006177CD" w:rsidRDefault="006A50DD">
          <w:pPr>
            <w:pStyle w:val="21"/>
            <w:rPr>
              <w:rFonts w:asciiTheme="minorHAnsi" w:eastAsiaTheme="minorEastAsia" w:hAnsiTheme="minorHAnsi" w:cstheme="minorBidi" w:hint="eastAsia"/>
              <w:noProof/>
              <w:kern w:val="2"/>
              <w:szCs w:val="22"/>
            </w:rPr>
          </w:pPr>
          <w:hyperlink w:anchor="_Toc491156106" w:history="1">
            <w:r w:rsidR="006177CD" w:rsidRPr="005E7789">
              <w:rPr>
                <w:rStyle w:val="af2"/>
                <w:noProof/>
              </w:rPr>
              <w:t>1.5.</w:t>
            </w:r>
            <w:r w:rsidR="006177C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6177CD" w:rsidRPr="005E7789">
              <w:rPr>
                <w:rStyle w:val="af2"/>
                <w:rFonts w:hint="eastAsia"/>
                <w:noProof/>
              </w:rPr>
              <w:t>查看测试报告</w:t>
            </w:r>
            <w:r w:rsidR="006177CD">
              <w:rPr>
                <w:noProof/>
                <w:webHidden/>
              </w:rPr>
              <w:tab/>
            </w:r>
            <w:r w:rsidR="006177CD">
              <w:rPr>
                <w:noProof/>
                <w:webHidden/>
              </w:rPr>
              <w:fldChar w:fldCharType="begin"/>
            </w:r>
            <w:r w:rsidR="006177CD">
              <w:rPr>
                <w:noProof/>
                <w:webHidden/>
              </w:rPr>
              <w:instrText xml:space="preserve"> PAGEREF _Toc491156106 \h </w:instrText>
            </w:r>
            <w:r w:rsidR="006177CD">
              <w:rPr>
                <w:noProof/>
                <w:webHidden/>
              </w:rPr>
            </w:r>
            <w:r w:rsidR="006177CD">
              <w:rPr>
                <w:noProof/>
                <w:webHidden/>
              </w:rPr>
              <w:fldChar w:fldCharType="separate"/>
            </w:r>
            <w:r w:rsidR="006177CD">
              <w:rPr>
                <w:noProof/>
                <w:webHidden/>
              </w:rPr>
              <w:t>5</w:t>
            </w:r>
            <w:r w:rsidR="006177CD">
              <w:rPr>
                <w:noProof/>
                <w:webHidden/>
              </w:rPr>
              <w:fldChar w:fldCharType="end"/>
            </w:r>
          </w:hyperlink>
        </w:p>
        <w:p w14:paraId="1464AECA" w14:textId="3D590471" w:rsidR="00CA0CB2" w:rsidRDefault="0000322D" w:rsidP="0000322D">
          <w:pPr>
            <w:ind w:firstLine="0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73BA808C" w14:textId="77777777" w:rsidR="00CA0CB2" w:rsidRDefault="00CA0CB2">
      <w:pPr>
        <w:ind w:firstLine="0"/>
        <w:rPr>
          <w:b/>
          <w:bCs/>
          <w:lang w:val="zh-CN"/>
        </w:rPr>
      </w:pPr>
      <w:r>
        <w:rPr>
          <w:b/>
          <w:bCs/>
          <w:lang w:val="zh-CN"/>
        </w:rPr>
        <w:br w:type="page"/>
      </w:r>
    </w:p>
    <w:p w14:paraId="5AE27F67" w14:textId="01EF5BC3" w:rsidR="000C4456" w:rsidRDefault="002269A5" w:rsidP="00E04CEF">
      <w:pPr>
        <w:pStyle w:val="1"/>
        <w:spacing w:before="120" w:after="120"/>
      </w:pPr>
      <w:bookmarkStart w:id="2" w:name="_Toc491156094"/>
      <w:r>
        <w:rPr>
          <w:rFonts w:hint="eastAsia"/>
        </w:rPr>
        <w:lastRenderedPageBreak/>
        <w:t>Selenium测试环境</w:t>
      </w:r>
      <w:r w:rsidR="007420F9">
        <w:rPr>
          <w:rFonts w:hint="eastAsia"/>
        </w:rPr>
        <w:t>安装</w:t>
      </w:r>
      <w:bookmarkEnd w:id="2"/>
    </w:p>
    <w:p w14:paraId="339A925E" w14:textId="3B694B56" w:rsidR="00F35F1E" w:rsidRDefault="002269A5" w:rsidP="002269A5">
      <w:r>
        <w:rPr>
          <w:rFonts w:hint="eastAsia"/>
        </w:rPr>
        <w:t>本文档针对windows平台安装selenium测试环境</w:t>
      </w:r>
      <w:r w:rsidR="00C15831">
        <w:t>。</w:t>
      </w:r>
    </w:p>
    <w:p w14:paraId="79FAD818" w14:textId="7C4EA240" w:rsidR="00F35F1E" w:rsidRDefault="001C7CD1" w:rsidP="001C7CD1">
      <w:pPr>
        <w:pStyle w:val="2"/>
        <w:spacing w:before="120" w:after="120"/>
        <w:ind w:left="600" w:hanging="600"/>
      </w:pPr>
      <w:bookmarkStart w:id="3" w:name="_Toc491156095"/>
      <w:r>
        <w:rPr>
          <w:rFonts w:hint="eastAsia"/>
        </w:rPr>
        <w:t>准备工作</w:t>
      </w:r>
      <w:bookmarkEnd w:id="3"/>
    </w:p>
    <w:p w14:paraId="1EA71487" w14:textId="3C2995EB" w:rsidR="006710FE" w:rsidRDefault="002269A5" w:rsidP="006710FE">
      <w:pPr>
        <w:pStyle w:val="3"/>
        <w:spacing w:before="120" w:after="120"/>
      </w:pPr>
      <w:bookmarkStart w:id="4" w:name="_Toc491156096"/>
      <w:r>
        <w:t>P</w:t>
      </w:r>
      <w:r>
        <w:rPr>
          <w:rFonts w:hint="eastAsia"/>
        </w:rPr>
        <w:t>ython2.7安装</w:t>
      </w:r>
      <w:bookmarkEnd w:id="4"/>
    </w:p>
    <w:p w14:paraId="50A8B06D" w14:textId="1EBA94EB" w:rsidR="007D7009" w:rsidRDefault="007D7009" w:rsidP="007D7009">
      <w:r>
        <w:rPr>
          <w:rFonts w:hint="eastAsia"/>
        </w:rPr>
        <w:t>若系统已安装python2.7则跳过此步骤，若是安装了其他版本的python请卸载后按下面步骤重新安装。</w:t>
      </w:r>
    </w:p>
    <w:p w14:paraId="76EFCDCA" w14:textId="6E605021" w:rsidR="007D7009" w:rsidRDefault="007D7009" w:rsidP="007D7009">
      <w:r>
        <w:rPr>
          <w:rFonts w:hint="eastAsia"/>
        </w:rPr>
        <w:t>在命令行下输入python可以了解当前python版本</w:t>
      </w:r>
    </w:p>
    <w:p w14:paraId="7FEEF2D4" w14:textId="79C139A8" w:rsidR="007D7009" w:rsidRDefault="007D7009" w:rsidP="007D7009">
      <w:r>
        <w:rPr>
          <w:noProof/>
        </w:rPr>
        <w:drawing>
          <wp:inline distT="0" distB="0" distL="0" distR="0" wp14:anchorId="04CDEC6E" wp14:editId="70B49FCF">
            <wp:extent cx="5274945" cy="497205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ACFA" w14:textId="77777777" w:rsidR="007D7009" w:rsidRPr="007D7009" w:rsidRDefault="007D7009" w:rsidP="007D7009"/>
    <w:p w14:paraId="5D3FB108" w14:textId="2708D089" w:rsidR="00E206A6" w:rsidRPr="007D7009" w:rsidRDefault="008D3DDC" w:rsidP="00E206A6">
      <w:pPr>
        <w:pStyle w:val="afc"/>
        <w:shd w:val="clear" w:color="auto" w:fill="FFFFFF"/>
        <w:spacing w:before="225" w:beforeAutospacing="0" w:after="225" w:afterAutospacing="0"/>
        <w:rPr>
          <w:rFonts w:ascii="微软雅黑" w:eastAsia="微软雅黑" w:hAnsi="微软雅黑" w:cs="微软雅黑"/>
          <w:sz w:val="21"/>
          <w:szCs w:val="21"/>
        </w:rPr>
      </w:pPr>
      <w:r w:rsidRPr="007D7009">
        <w:rPr>
          <w:rFonts w:ascii="微软雅黑" w:eastAsia="微软雅黑" w:hAnsi="微软雅黑" w:cs="微软雅黑"/>
          <w:sz w:val="21"/>
          <w:szCs w:val="21"/>
        </w:rPr>
        <w:t>运行</w:t>
      </w:r>
      <w:r w:rsidRPr="007D7009">
        <w:rPr>
          <w:rFonts w:ascii="微软雅黑" w:eastAsia="微软雅黑" w:hAnsi="微软雅黑" w:cs="微软雅黑" w:hint="eastAsia"/>
          <w:sz w:val="21"/>
          <w:szCs w:val="21"/>
        </w:rPr>
        <w:t>文件夹中</w:t>
      </w:r>
      <w:r w:rsidR="00E206A6" w:rsidRPr="007D7009">
        <w:rPr>
          <w:rFonts w:ascii="微软雅黑" w:eastAsia="微软雅黑" w:hAnsi="微软雅黑" w:cs="微软雅黑"/>
          <w:sz w:val="21"/>
          <w:szCs w:val="21"/>
        </w:rPr>
        <w:t>的MSI安装包，在选择安装组件的一步时，勾上所有的组件：</w:t>
      </w:r>
    </w:p>
    <w:p w14:paraId="6F776AE7" w14:textId="4A15A113" w:rsidR="00E206A6" w:rsidRDefault="00E206A6" w:rsidP="00E206A6">
      <w:pPr>
        <w:pStyle w:val="afc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>
        <w:rPr>
          <w:rFonts w:ascii="Helvetica" w:hAnsi="Helvetica"/>
          <w:noProof/>
          <w:color w:val="666666"/>
          <w:sz w:val="21"/>
          <w:szCs w:val="21"/>
        </w:rPr>
        <w:drawing>
          <wp:inline distT="0" distB="0" distL="0" distR="0" wp14:anchorId="72345FB9" wp14:editId="7A1D1E05">
            <wp:extent cx="4381500" cy="3743325"/>
            <wp:effectExtent l="0" t="0" r="0" b="9525"/>
            <wp:docPr id="8" name="图片 8" descr="install-python-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stall-python-window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D0871" w14:textId="77777777" w:rsidR="00E206A6" w:rsidRDefault="00E206A6" w:rsidP="00E206A6">
      <w:pPr>
        <w:pStyle w:val="afc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 w:rsidRPr="007D7009">
        <w:rPr>
          <w:rFonts w:ascii="微软雅黑" w:eastAsia="微软雅黑" w:hAnsi="微软雅黑" w:cs="微软雅黑"/>
          <w:sz w:val="21"/>
          <w:szCs w:val="21"/>
        </w:rPr>
        <w:t>特别要注意选上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pip</w:t>
      </w:r>
      <w:r w:rsidRPr="007D7009">
        <w:rPr>
          <w:rFonts w:ascii="微软雅黑" w:eastAsia="微软雅黑" w:hAnsi="微软雅黑" w:cs="微软雅黑"/>
          <w:sz w:val="21"/>
          <w:szCs w:val="21"/>
        </w:rPr>
        <w:t>和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Add python.exe to Path</w:t>
      </w:r>
      <w:r w:rsidRPr="007D7009">
        <w:rPr>
          <w:rFonts w:ascii="微软雅黑" w:eastAsia="微软雅黑" w:hAnsi="微软雅黑" w:cs="微软雅黑"/>
          <w:sz w:val="21"/>
          <w:szCs w:val="21"/>
        </w:rPr>
        <w:t>，然后一路点“Next”即可完成安装。</w:t>
      </w:r>
    </w:p>
    <w:p w14:paraId="4D49BFE0" w14:textId="77777777" w:rsidR="00E206A6" w:rsidRPr="007D7009" w:rsidRDefault="00E206A6" w:rsidP="00E206A6">
      <w:pPr>
        <w:pStyle w:val="afc"/>
        <w:shd w:val="clear" w:color="auto" w:fill="FFFFFF"/>
        <w:spacing w:before="225" w:beforeAutospacing="0" w:after="225" w:afterAutospacing="0"/>
        <w:rPr>
          <w:rFonts w:ascii="微软雅黑" w:eastAsia="微软雅黑" w:hAnsi="微软雅黑" w:cs="微软雅黑"/>
          <w:sz w:val="21"/>
          <w:szCs w:val="21"/>
        </w:rPr>
      </w:pPr>
      <w:r w:rsidRPr="007D7009">
        <w:rPr>
          <w:rFonts w:ascii="微软雅黑" w:eastAsia="微软雅黑" w:hAnsi="微软雅黑" w:cs="微软雅黑"/>
          <w:sz w:val="21"/>
          <w:szCs w:val="21"/>
        </w:rPr>
        <w:t>默认会安装到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C:\Python27</w:t>
      </w:r>
      <w:r w:rsidRPr="007D7009">
        <w:rPr>
          <w:rFonts w:ascii="微软雅黑" w:eastAsia="微软雅黑" w:hAnsi="微软雅黑" w:cs="微软雅黑"/>
          <w:sz w:val="21"/>
          <w:szCs w:val="21"/>
        </w:rPr>
        <w:t>目录下，然后打开命令提示符窗口，敲入python后，会出现两种情况：</w:t>
      </w:r>
    </w:p>
    <w:p w14:paraId="2152D2A3" w14:textId="77777777" w:rsidR="00E206A6" w:rsidRPr="007D7009" w:rsidRDefault="00E206A6" w:rsidP="00E206A6">
      <w:pPr>
        <w:pStyle w:val="afc"/>
        <w:shd w:val="clear" w:color="auto" w:fill="FFFFFF"/>
        <w:spacing w:before="225" w:beforeAutospacing="0" w:after="225" w:afterAutospacing="0"/>
        <w:rPr>
          <w:rFonts w:ascii="微软雅黑" w:eastAsia="微软雅黑" w:hAnsi="微软雅黑" w:cs="微软雅黑"/>
          <w:sz w:val="21"/>
          <w:szCs w:val="21"/>
        </w:rPr>
      </w:pPr>
      <w:r w:rsidRPr="007D7009">
        <w:rPr>
          <w:rFonts w:ascii="微软雅黑" w:eastAsia="微软雅黑" w:hAnsi="微软雅黑" w:cs="微软雅黑"/>
          <w:sz w:val="21"/>
          <w:szCs w:val="21"/>
        </w:rPr>
        <w:t>情况</w:t>
      </w:r>
      <w:proofErr w:type="gramStart"/>
      <w:r w:rsidRPr="007D7009">
        <w:rPr>
          <w:rFonts w:ascii="微软雅黑" w:eastAsia="微软雅黑" w:hAnsi="微软雅黑" w:cs="微软雅黑"/>
          <w:sz w:val="21"/>
          <w:szCs w:val="21"/>
        </w:rPr>
        <w:t>一</w:t>
      </w:r>
      <w:proofErr w:type="gramEnd"/>
      <w:r w:rsidRPr="007D7009">
        <w:rPr>
          <w:rFonts w:ascii="微软雅黑" w:eastAsia="微软雅黑" w:hAnsi="微软雅黑" w:cs="微软雅黑"/>
          <w:sz w:val="21"/>
          <w:szCs w:val="21"/>
        </w:rPr>
        <w:t>：</w:t>
      </w:r>
    </w:p>
    <w:p w14:paraId="01677E07" w14:textId="69BE3741" w:rsidR="00E206A6" w:rsidRDefault="00E206A6" w:rsidP="00E206A6">
      <w:pPr>
        <w:pStyle w:val="afc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>
        <w:rPr>
          <w:rFonts w:ascii="Helvetica" w:hAnsi="Helvetica"/>
          <w:noProof/>
          <w:color w:val="666666"/>
          <w:sz w:val="21"/>
          <w:szCs w:val="21"/>
        </w:rPr>
        <w:lastRenderedPageBreak/>
        <w:drawing>
          <wp:inline distT="0" distB="0" distL="0" distR="0" wp14:anchorId="5E493C68" wp14:editId="39CC329B">
            <wp:extent cx="6096000" cy="3981450"/>
            <wp:effectExtent l="0" t="0" r="0" b="0"/>
            <wp:docPr id="4" name="图片 4" descr="python-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ython-comman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A789A" w14:textId="77777777" w:rsidR="00E206A6" w:rsidRPr="007D7009" w:rsidRDefault="00E206A6" w:rsidP="00E206A6">
      <w:pPr>
        <w:pStyle w:val="afc"/>
        <w:shd w:val="clear" w:color="auto" w:fill="FFFFFF"/>
        <w:spacing w:before="225" w:beforeAutospacing="0" w:after="225" w:afterAutospacing="0"/>
        <w:rPr>
          <w:rFonts w:ascii="微软雅黑" w:eastAsia="微软雅黑" w:hAnsi="微软雅黑" w:cs="微软雅黑"/>
          <w:sz w:val="21"/>
          <w:szCs w:val="21"/>
        </w:rPr>
      </w:pPr>
      <w:r w:rsidRPr="007D7009">
        <w:rPr>
          <w:rFonts w:ascii="微软雅黑" w:eastAsia="微软雅黑" w:hAnsi="微软雅黑" w:cs="微软雅黑"/>
          <w:sz w:val="21"/>
          <w:szCs w:val="21"/>
        </w:rPr>
        <w:t>看到上面的画面，就说明Python安装成功！</w:t>
      </w:r>
    </w:p>
    <w:p w14:paraId="7BD1B6A3" w14:textId="77777777" w:rsidR="00E206A6" w:rsidRPr="007D7009" w:rsidRDefault="00E206A6" w:rsidP="00E206A6">
      <w:pPr>
        <w:pStyle w:val="afc"/>
        <w:shd w:val="clear" w:color="auto" w:fill="FFFFFF"/>
        <w:spacing w:before="225" w:beforeAutospacing="0" w:after="225" w:afterAutospacing="0"/>
        <w:rPr>
          <w:rFonts w:ascii="微软雅黑" w:eastAsia="微软雅黑" w:hAnsi="微软雅黑" w:cs="微软雅黑"/>
          <w:sz w:val="21"/>
          <w:szCs w:val="21"/>
        </w:rPr>
      </w:pPr>
      <w:r w:rsidRPr="007D7009">
        <w:rPr>
          <w:rFonts w:ascii="微软雅黑" w:eastAsia="微软雅黑" w:hAnsi="微软雅黑" w:cs="微软雅黑"/>
          <w:sz w:val="21"/>
          <w:szCs w:val="21"/>
        </w:rPr>
        <w:t>你看到提示符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&gt;&gt;&gt;</w:t>
      </w:r>
      <w:r w:rsidRPr="007D7009">
        <w:rPr>
          <w:rFonts w:ascii="微软雅黑" w:eastAsia="微软雅黑" w:hAnsi="微软雅黑" w:cs="微软雅黑"/>
          <w:sz w:val="21"/>
          <w:szCs w:val="21"/>
        </w:rPr>
        <w:t>就表示我们已经在Python交互式环境中了，可以输入任何Python代码，回车后会立刻得到执行结果。现在，输入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exit()</w:t>
      </w:r>
      <w:r w:rsidRPr="007D7009">
        <w:rPr>
          <w:rFonts w:ascii="微软雅黑" w:eastAsia="微软雅黑" w:hAnsi="微软雅黑" w:cs="微软雅黑"/>
          <w:sz w:val="21"/>
          <w:szCs w:val="21"/>
        </w:rPr>
        <w:t>并回车，就可以退出Python交互式环境（直接关掉命令行窗口也可以！）。</w:t>
      </w:r>
    </w:p>
    <w:p w14:paraId="375878FC" w14:textId="77777777" w:rsidR="00E206A6" w:rsidRPr="007D7009" w:rsidRDefault="00E206A6" w:rsidP="00E206A6">
      <w:pPr>
        <w:pStyle w:val="afc"/>
        <w:shd w:val="clear" w:color="auto" w:fill="FFFFFF"/>
        <w:spacing w:before="225" w:beforeAutospacing="0" w:after="225" w:afterAutospacing="0"/>
        <w:rPr>
          <w:rFonts w:ascii="微软雅黑" w:eastAsia="微软雅黑" w:hAnsi="微软雅黑" w:cs="微软雅黑"/>
          <w:sz w:val="21"/>
          <w:szCs w:val="21"/>
        </w:rPr>
      </w:pPr>
      <w:r w:rsidRPr="007D7009">
        <w:rPr>
          <w:rFonts w:ascii="微软雅黑" w:eastAsia="微软雅黑" w:hAnsi="微软雅黑" w:cs="微软雅黑"/>
          <w:sz w:val="21"/>
          <w:szCs w:val="21"/>
        </w:rPr>
        <w:t>情况二：得到一个错误：</w:t>
      </w:r>
    </w:p>
    <w:p w14:paraId="5826396E" w14:textId="77777777" w:rsidR="00E206A6" w:rsidRDefault="00E206A6" w:rsidP="00E206A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HTML0"/>
          <w:color w:val="444444"/>
        </w:rPr>
        <w:t>‘python’不是内部或外部命令，也不是可运行的程序或批处理文件。</w:t>
      </w:r>
    </w:p>
    <w:p w14:paraId="4D7621A7" w14:textId="77777777" w:rsidR="00E206A6" w:rsidRDefault="00E206A6" w:rsidP="00E206A6">
      <w:pPr>
        <w:pStyle w:val="afc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 w:rsidRPr="007D7009">
        <w:rPr>
          <w:rFonts w:ascii="微软雅黑" w:eastAsia="微软雅黑" w:hAnsi="微软雅黑" w:cs="微软雅黑"/>
          <w:sz w:val="21"/>
          <w:szCs w:val="21"/>
        </w:rPr>
        <w:t>这是因为Windows会根据一个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Path</w:t>
      </w:r>
      <w:r w:rsidRPr="007D7009">
        <w:rPr>
          <w:rFonts w:ascii="微软雅黑" w:eastAsia="微软雅黑" w:hAnsi="微软雅黑" w:cs="微软雅黑"/>
          <w:sz w:val="21"/>
          <w:szCs w:val="21"/>
        </w:rPr>
        <w:t>的环境变量设定的路径去查找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python.exe</w:t>
      </w:r>
      <w:r>
        <w:rPr>
          <w:rFonts w:ascii="Helvetica" w:hAnsi="Helvetica"/>
          <w:color w:val="666666"/>
          <w:sz w:val="21"/>
          <w:szCs w:val="21"/>
        </w:rPr>
        <w:t>，</w:t>
      </w:r>
      <w:r w:rsidRPr="007D7009">
        <w:rPr>
          <w:rFonts w:ascii="微软雅黑" w:eastAsia="微软雅黑" w:hAnsi="微软雅黑" w:cs="微软雅黑"/>
          <w:sz w:val="21"/>
          <w:szCs w:val="21"/>
        </w:rPr>
        <w:t>如果没找到，就会报错。如果在安装时漏掉</w:t>
      </w:r>
      <w:proofErr w:type="gramStart"/>
      <w:r w:rsidRPr="007D7009">
        <w:rPr>
          <w:rFonts w:ascii="微软雅黑" w:eastAsia="微软雅黑" w:hAnsi="微软雅黑" w:cs="微软雅黑"/>
          <w:sz w:val="21"/>
          <w:szCs w:val="21"/>
        </w:rPr>
        <w:t>了勾选</w:t>
      </w:r>
      <w:proofErr w:type="gram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Add python.exe to Path</w:t>
      </w:r>
      <w:r>
        <w:rPr>
          <w:rFonts w:ascii="Helvetica" w:hAnsi="Helvetica"/>
          <w:color w:val="666666"/>
          <w:sz w:val="21"/>
          <w:szCs w:val="21"/>
        </w:rPr>
        <w:t>，</w:t>
      </w:r>
      <w:r w:rsidRPr="007D7009">
        <w:rPr>
          <w:rFonts w:ascii="微软雅黑" w:eastAsia="微软雅黑" w:hAnsi="微软雅黑" w:cs="微软雅黑"/>
          <w:sz w:val="21"/>
          <w:szCs w:val="21"/>
        </w:rPr>
        <w:t>那就要</w:t>
      </w:r>
      <w:proofErr w:type="gramStart"/>
      <w:r w:rsidRPr="007D7009">
        <w:rPr>
          <w:rFonts w:ascii="微软雅黑" w:eastAsia="微软雅黑" w:hAnsi="微软雅黑" w:cs="微软雅黑"/>
          <w:sz w:val="21"/>
          <w:szCs w:val="21"/>
        </w:rPr>
        <w:t>手动把</w:t>
      </w:r>
      <w:proofErr w:type="gram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python.exe</w:t>
      </w:r>
      <w:r w:rsidRPr="007D7009">
        <w:rPr>
          <w:rFonts w:ascii="微软雅黑" w:eastAsia="微软雅黑" w:hAnsi="微软雅黑" w:cs="微软雅黑"/>
          <w:sz w:val="21"/>
          <w:szCs w:val="21"/>
        </w:rPr>
        <w:t>所在的路径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C:\Python27</w:t>
      </w:r>
      <w:r w:rsidRPr="007D7009">
        <w:rPr>
          <w:rFonts w:ascii="微软雅黑" w:eastAsia="微软雅黑" w:hAnsi="微软雅黑" w:cs="微软雅黑"/>
          <w:sz w:val="21"/>
          <w:szCs w:val="21"/>
        </w:rPr>
        <w:t>添加到Path中。</w:t>
      </w:r>
    </w:p>
    <w:p w14:paraId="3C81A2C7" w14:textId="77777777" w:rsidR="00E206A6" w:rsidRPr="00E206A6" w:rsidRDefault="00E206A6" w:rsidP="002269A5"/>
    <w:p w14:paraId="74C18702" w14:textId="77777777" w:rsidR="00E206A6" w:rsidRPr="00E206A6" w:rsidRDefault="00E206A6" w:rsidP="002269A5"/>
    <w:p w14:paraId="66FFFFEB" w14:textId="2CEE86DE" w:rsidR="002269A5" w:rsidRDefault="002269A5" w:rsidP="002269A5">
      <w:pPr>
        <w:pStyle w:val="3"/>
        <w:spacing w:before="120" w:after="120"/>
      </w:pPr>
      <w:bookmarkStart w:id="5" w:name="_Toc491156097"/>
      <w:r>
        <w:t>P</w:t>
      </w:r>
      <w:r>
        <w:rPr>
          <w:rFonts w:hint="eastAsia"/>
        </w:rPr>
        <w:t>ip安装</w:t>
      </w:r>
      <w:bookmarkEnd w:id="5"/>
    </w:p>
    <w:p w14:paraId="487A0772" w14:textId="1FEEDF3C" w:rsidR="00E206A6" w:rsidRDefault="008D3DDC" w:rsidP="00E206A6">
      <w:r>
        <w:rPr>
          <w:rFonts w:hint="eastAsia"/>
        </w:rPr>
        <w:t>将文件夹中的</w:t>
      </w:r>
      <w:r w:rsidRPr="008D3DDC">
        <w:t>setuptools-21.0.0.tar</w:t>
      </w:r>
      <w:r>
        <w:t>.gz</w:t>
      </w:r>
      <w:r>
        <w:rPr>
          <w:rFonts w:hint="eastAsia"/>
        </w:rPr>
        <w:t>解压，用命令行进入解压目录运行命令</w:t>
      </w:r>
    </w:p>
    <w:p w14:paraId="29F6C356" w14:textId="04184514" w:rsidR="008D3DDC" w:rsidRDefault="008D3DDC" w:rsidP="008D3DDC">
      <w:pPr>
        <w:ind w:firstLineChars="300" w:firstLine="630"/>
      </w:pPr>
      <w:proofErr w:type="gramStart"/>
      <w:r>
        <w:t>p</w:t>
      </w:r>
      <w:r>
        <w:rPr>
          <w:rFonts w:hint="eastAsia"/>
        </w:rPr>
        <w:t>ython</w:t>
      </w:r>
      <w:proofErr w:type="gramEnd"/>
      <w:r>
        <w:t xml:space="preserve"> setup.py install </w:t>
      </w:r>
    </w:p>
    <w:p w14:paraId="2CE21214" w14:textId="70A6E6D6" w:rsidR="00CE5D01" w:rsidRDefault="00CE5D01" w:rsidP="00CE5D01">
      <w:pPr>
        <w:ind w:firstLineChars="202" w:firstLine="424"/>
      </w:pPr>
      <w:r>
        <w:rPr>
          <w:rFonts w:hint="eastAsia"/>
        </w:rPr>
        <w:t>等待安装完成</w:t>
      </w:r>
    </w:p>
    <w:p w14:paraId="7C46273B" w14:textId="55F44FAC" w:rsidR="006177CD" w:rsidRDefault="006177CD" w:rsidP="00CE5D01">
      <w:pPr>
        <w:ind w:firstLineChars="202" w:firstLine="424"/>
      </w:pPr>
      <w:r>
        <w:rPr>
          <w:rFonts w:hint="eastAsia"/>
        </w:rPr>
        <w:lastRenderedPageBreak/>
        <w:t>在命令行中敲入pip命令，如果没有成功，则在系统环境变量path中增加</w:t>
      </w:r>
    </w:p>
    <w:p w14:paraId="18A16C5A" w14:textId="762AD04A" w:rsidR="006177CD" w:rsidRDefault="006177CD" w:rsidP="00CE5D01">
      <w:pPr>
        <w:ind w:firstLineChars="202" w:firstLine="424"/>
      </w:pPr>
      <w:r>
        <w:t>/</w:t>
      </w:r>
      <w:r>
        <w:rPr>
          <w:rFonts w:hint="eastAsia"/>
        </w:rPr>
        <w:t>Python27/Script</w:t>
      </w:r>
    </w:p>
    <w:p w14:paraId="63858AE9" w14:textId="6523478E" w:rsidR="006177CD" w:rsidRDefault="006177CD" w:rsidP="00CE5D01">
      <w:pPr>
        <w:ind w:firstLineChars="202" w:firstLine="424"/>
      </w:pPr>
      <w:r>
        <w:rPr>
          <w:noProof/>
        </w:rPr>
        <w:drawing>
          <wp:inline distT="0" distB="0" distL="0" distR="0" wp14:anchorId="157CEEAD" wp14:editId="316D4BA1">
            <wp:extent cx="5274945" cy="2794635"/>
            <wp:effectExtent l="0" t="0" r="190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F08A" w14:textId="77777777" w:rsidR="00EF3060" w:rsidRDefault="00EF3060" w:rsidP="00CE5D01">
      <w:pPr>
        <w:ind w:firstLineChars="202" w:firstLine="424"/>
      </w:pPr>
    </w:p>
    <w:p w14:paraId="1B00AF48" w14:textId="49582CD2" w:rsidR="00EF3060" w:rsidRPr="00E206A6" w:rsidRDefault="00EF3060" w:rsidP="00CE5D01">
      <w:pPr>
        <w:ind w:firstLineChars="202" w:firstLine="424"/>
      </w:pPr>
      <w:r>
        <w:rPr>
          <w:rFonts w:hint="eastAsia"/>
        </w:rPr>
        <w:t>安装完第一次运行可能提示pip版本过低，此时按照提示升级pip即可。</w:t>
      </w:r>
    </w:p>
    <w:p w14:paraId="2B2F08C3" w14:textId="5CB0DBAE" w:rsidR="00910407" w:rsidRDefault="00910407" w:rsidP="00E04CEF">
      <w:pPr>
        <w:pStyle w:val="2"/>
        <w:spacing w:before="120" w:after="120"/>
        <w:ind w:left="600" w:hanging="600"/>
      </w:pPr>
      <w:bookmarkStart w:id="6" w:name="_Toc491156098"/>
      <w:r>
        <w:t>安装步骤</w:t>
      </w:r>
      <w:bookmarkEnd w:id="6"/>
    </w:p>
    <w:p w14:paraId="4F58653E" w14:textId="77777777" w:rsidR="002269A5" w:rsidRDefault="002269A5" w:rsidP="002269A5">
      <w:pPr>
        <w:pStyle w:val="3"/>
        <w:spacing w:before="120" w:after="120"/>
      </w:pPr>
      <w:bookmarkStart w:id="7" w:name="_Toc491156099"/>
      <w:r>
        <w:t>S</w:t>
      </w:r>
      <w:r>
        <w:rPr>
          <w:rFonts w:hint="eastAsia"/>
        </w:rPr>
        <w:t>elenium安装</w:t>
      </w:r>
      <w:bookmarkEnd w:id="7"/>
    </w:p>
    <w:p w14:paraId="1AFD824A" w14:textId="520F14D5" w:rsidR="006177CD" w:rsidRPr="006177CD" w:rsidRDefault="006177CD" w:rsidP="006177CD">
      <w:r>
        <w:rPr>
          <w:rFonts w:hint="eastAsia"/>
        </w:rPr>
        <w:t>在命令行中敲入</w:t>
      </w:r>
    </w:p>
    <w:p w14:paraId="7AB1FBF4" w14:textId="61459DD1" w:rsidR="00E206A6" w:rsidRPr="00E206A6" w:rsidRDefault="006177CD" w:rsidP="006177CD">
      <w:pPr>
        <w:ind w:firstLineChars="100" w:firstLine="210"/>
      </w:pPr>
      <w:proofErr w:type="gramStart"/>
      <w:r>
        <w:rPr>
          <w:rFonts w:hint="eastAsia"/>
        </w:rPr>
        <w:t>p</w:t>
      </w:r>
      <w:r w:rsidR="00E206A6">
        <w:rPr>
          <w:rFonts w:hint="eastAsia"/>
        </w:rPr>
        <w:t>ip</w:t>
      </w:r>
      <w:proofErr w:type="gramEnd"/>
      <w:r w:rsidR="00E206A6">
        <w:t xml:space="preserve"> </w:t>
      </w:r>
      <w:r w:rsidR="00F41051">
        <w:rPr>
          <w:rFonts w:hint="eastAsia"/>
        </w:rPr>
        <w:t>install sele</w:t>
      </w:r>
      <w:r w:rsidR="00E206A6">
        <w:rPr>
          <w:rFonts w:hint="eastAsia"/>
        </w:rPr>
        <w:t xml:space="preserve">nium </w:t>
      </w:r>
    </w:p>
    <w:p w14:paraId="66A936BC" w14:textId="77777777" w:rsidR="002269A5" w:rsidRDefault="002269A5" w:rsidP="002269A5">
      <w:pPr>
        <w:pStyle w:val="3"/>
        <w:spacing w:before="120" w:after="120"/>
      </w:pPr>
      <w:bookmarkStart w:id="8" w:name="_Toc491156100"/>
      <w:r>
        <w:rPr>
          <w:rFonts w:hint="eastAsia"/>
        </w:rPr>
        <w:t>chrome浏览器内核安装</w:t>
      </w:r>
      <w:bookmarkEnd w:id="8"/>
    </w:p>
    <w:p w14:paraId="279F1F40" w14:textId="26ACA3D2" w:rsidR="006177CD" w:rsidRDefault="006B1D80" w:rsidP="006177CD">
      <w:r>
        <w:rPr>
          <w:rFonts w:hint="eastAsia"/>
        </w:rPr>
        <w:t>系统中如果没有chrome浏览器</w:t>
      </w:r>
      <w:r w:rsidR="006177CD">
        <w:rPr>
          <w:rFonts w:hint="eastAsia"/>
        </w:rPr>
        <w:t>，</w:t>
      </w:r>
      <w:r>
        <w:rPr>
          <w:rFonts w:hint="eastAsia"/>
        </w:rPr>
        <w:t>可使用文件夹下的安装包安装。</w:t>
      </w:r>
      <w:r w:rsidR="006177CD">
        <w:rPr>
          <w:rFonts w:hint="eastAsia"/>
        </w:rPr>
        <w:t>然后将文件夹中的</w:t>
      </w:r>
      <w:r w:rsidR="006177CD" w:rsidRPr="006177CD">
        <w:t>chromedriver</w:t>
      </w:r>
      <w:r w:rsidR="006177CD">
        <w:t>.exe</w:t>
      </w:r>
      <w:r w:rsidR="006177CD">
        <w:rPr>
          <w:rFonts w:hint="eastAsia"/>
        </w:rPr>
        <w:t>文件放入C</w:t>
      </w:r>
      <w:r w:rsidR="006177CD">
        <w:t>:</w:t>
      </w:r>
      <w:r w:rsidR="006177CD">
        <w:rPr>
          <w:rFonts w:hint="eastAsia"/>
        </w:rPr>
        <w:t>\Python27\文件夹下（只要是在系统环境变量的目录就可，优先建议放在这个目录下）</w:t>
      </w:r>
    </w:p>
    <w:p w14:paraId="48157379" w14:textId="6032AC80" w:rsidR="006B1D80" w:rsidRDefault="006B1D80" w:rsidP="006177CD">
      <w:r>
        <w:rPr>
          <w:rFonts w:hint="eastAsia"/>
        </w:rPr>
        <w:t>建议</w:t>
      </w:r>
      <w:proofErr w:type="gramStart"/>
      <w:r>
        <w:rPr>
          <w:rFonts w:hint="eastAsia"/>
        </w:rPr>
        <w:t>设置谷歌浏览器</w:t>
      </w:r>
      <w:proofErr w:type="gramEnd"/>
      <w:r>
        <w:rPr>
          <w:rFonts w:hint="eastAsia"/>
        </w:rPr>
        <w:t>不要自动升级，方法参考：</w:t>
      </w:r>
    </w:p>
    <w:p w14:paraId="1310A47C" w14:textId="09AE98A1" w:rsidR="006B1D80" w:rsidRDefault="0045627B" w:rsidP="006177CD">
      <w:hyperlink r:id="rId22" w:history="1">
        <w:r w:rsidRPr="003F752D">
          <w:rPr>
            <w:rStyle w:val="af2"/>
          </w:rPr>
          <w:t>http://www.jianshu.com/p/6c5323a880d0</w:t>
        </w:r>
      </w:hyperlink>
    </w:p>
    <w:p w14:paraId="67FF2D4C" w14:textId="77777777" w:rsidR="0045627B" w:rsidRDefault="0045627B" w:rsidP="006177CD"/>
    <w:p w14:paraId="0A220154" w14:textId="13CA75D2" w:rsidR="0045627B" w:rsidRPr="006B1D80" w:rsidRDefault="0045627B" w:rsidP="006177CD">
      <w:r>
        <w:rPr>
          <w:rFonts w:hint="eastAsia"/>
        </w:rPr>
        <w:t>无界面显示请使用</w:t>
      </w:r>
      <w:proofErr w:type="spellStart"/>
      <w:r>
        <w:rPr>
          <w:rFonts w:hint="eastAsia"/>
        </w:rPr>
        <w:t>phantomJS</w:t>
      </w:r>
      <w:proofErr w:type="spellEnd"/>
      <w:r>
        <w:rPr>
          <w:rFonts w:hint="eastAsia"/>
        </w:rPr>
        <w:t>驱动网页，需要将phantomJS.exe放到python27\Scripts</w:t>
      </w:r>
      <w:r>
        <w:t>\</w:t>
      </w:r>
      <w:r>
        <w:rPr>
          <w:rFonts w:hint="eastAsia"/>
        </w:rPr>
        <w:t>目录中</w:t>
      </w:r>
      <w:bookmarkStart w:id="9" w:name="_GoBack"/>
      <w:bookmarkEnd w:id="9"/>
    </w:p>
    <w:p w14:paraId="04A5BF1D" w14:textId="77777777" w:rsidR="002269A5" w:rsidRPr="002269A5" w:rsidRDefault="002269A5" w:rsidP="002269A5">
      <w:pPr>
        <w:pStyle w:val="3"/>
        <w:spacing w:before="120" w:after="120"/>
      </w:pPr>
      <w:bookmarkStart w:id="10" w:name="_Toc491156101"/>
      <w:r>
        <w:rPr>
          <w:rFonts w:hint="eastAsia"/>
        </w:rPr>
        <w:t>HTMLTEST库安装</w:t>
      </w:r>
      <w:bookmarkEnd w:id="10"/>
    </w:p>
    <w:p w14:paraId="72ABB64B" w14:textId="2A411F40" w:rsidR="002269A5" w:rsidRDefault="00E206A6" w:rsidP="002269A5">
      <w:r>
        <w:rPr>
          <w:rFonts w:hint="eastAsia"/>
        </w:rPr>
        <w:t>将文件</w:t>
      </w:r>
      <w:r w:rsidR="006177CD">
        <w:rPr>
          <w:rFonts w:hint="eastAsia"/>
        </w:rPr>
        <w:t>夹中的</w:t>
      </w:r>
      <w:r w:rsidR="007D7009" w:rsidRPr="007D7009">
        <w:t>HTMLTestRunner</w:t>
      </w:r>
      <w:r w:rsidR="007D7009">
        <w:t>.py</w:t>
      </w:r>
      <w:r w:rsidR="007D7009">
        <w:rPr>
          <w:rFonts w:hint="eastAsia"/>
        </w:rPr>
        <w:t>文件</w:t>
      </w:r>
      <w:r>
        <w:rPr>
          <w:rFonts w:hint="eastAsia"/>
        </w:rPr>
        <w:t xml:space="preserve">放到 </w:t>
      </w:r>
      <w:r w:rsidRPr="00E206A6">
        <w:t>C:\Python27\Lib</w:t>
      </w:r>
      <w:r>
        <w:rPr>
          <w:rFonts w:hint="eastAsia"/>
        </w:rPr>
        <w:t>目录下</w:t>
      </w:r>
    </w:p>
    <w:p w14:paraId="3CFC9A8B" w14:textId="14C9AE75" w:rsidR="008D3DDC" w:rsidRDefault="008D3DDC" w:rsidP="008D3DDC">
      <w:pPr>
        <w:pStyle w:val="3"/>
        <w:spacing w:before="120" w:after="120"/>
      </w:pPr>
      <w:bookmarkStart w:id="11" w:name="_Toc491156102"/>
      <w:r>
        <w:rPr>
          <w:rFonts w:hint="eastAsia"/>
        </w:rPr>
        <w:t>参考</w:t>
      </w:r>
      <w:bookmarkEnd w:id="11"/>
    </w:p>
    <w:p w14:paraId="18367055" w14:textId="4A9F62D1" w:rsidR="008D3DDC" w:rsidRPr="008D3DDC" w:rsidRDefault="007D7009" w:rsidP="002269A5">
      <w:r>
        <w:rPr>
          <w:rFonts w:hint="eastAsia"/>
        </w:rPr>
        <w:t>上述步骤出现异常请联系作者。</w:t>
      </w:r>
    </w:p>
    <w:p w14:paraId="1107D589" w14:textId="63FC595A" w:rsidR="00E206A6" w:rsidRPr="00E206A6" w:rsidRDefault="002269A5" w:rsidP="00E206A6">
      <w:pPr>
        <w:pStyle w:val="2"/>
        <w:spacing w:before="120" w:after="120"/>
        <w:ind w:left="600" w:hanging="600"/>
      </w:pPr>
      <w:bookmarkStart w:id="12" w:name="_Toc491156103"/>
      <w:r>
        <w:rPr>
          <w:rFonts w:hint="eastAsia"/>
        </w:rPr>
        <w:lastRenderedPageBreak/>
        <w:t>测试脚本启动</w:t>
      </w:r>
      <w:bookmarkEnd w:id="12"/>
    </w:p>
    <w:p w14:paraId="6E266B5C" w14:textId="109081D3" w:rsidR="00A37982" w:rsidRDefault="00E206A6" w:rsidP="00A37982">
      <w:pPr>
        <w:pStyle w:val="3"/>
        <w:spacing w:before="120" w:after="120"/>
      </w:pPr>
      <w:bookmarkStart w:id="13" w:name="_Toc491156104"/>
      <w:r>
        <w:rPr>
          <w:rFonts w:hint="eastAsia"/>
        </w:rPr>
        <w:t>检查目录结构</w:t>
      </w:r>
      <w:bookmarkEnd w:id="13"/>
    </w:p>
    <w:p w14:paraId="52459E83" w14:textId="186D2F93" w:rsidR="007D7009" w:rsidRPr="007D7009" w:rsidRDefault="007D7009" w:rsidP="007D7009">
      <w:proofErr w:type="spellStart"/>
      <w:r>
        <w:rPr>
          <w:rFonts w:hint="eastAsia"/>
        </w:rPr>
        <w:t>AutoTest</w:t>
      </w:r>
      <w:proofErr w:type="spellEnd"/>
      <w:r>
        <w:rPr>
          <w:rFonts w:hint="eastAsia"/>
        </w:rPr>
        <w:t>目录下存放python脚本</w:t>
      </w:r>
      <w:r w:rsidR="00F6360A">
        <w:rPr>
          <w:rFonts w:hint="eastAsia"/>
        </w:rPr>
        <w:t>（run</w:t>
      </w:r>
      <w:r w:rsidR="00F6360A">
        <w:t>.py</w:t>
      </w:r>
      <w:r w:rsidR="00F6360A">
        <w:rPr>
          <w:rFonts w:hint="eastAsia"/>
        </w:rPr>
        <w:t>是启动文件</w:t>
      </w:r>
      <w:r w:rsidR="00F6360A">
        <w:t>）</w:t>
      </w:r>
    </w:p>
    <w:p w14:paraId="54E4735B" w14:textId="064A5EA2" w:rsidR="00E206A6" w:rsidRPr="00E206A6" w:rsidRDefault="007D7009" w:rsidP="00E206A6">
      <w:proofErr w:type="spellStart"/>
      <w:r>
        <w:rPr>
          <w:rFonts w:hint="eastAsia"/>
        </w:rPr>
        <w:t>AutoTest</w:t>
      </w:r>
      <w:proofErr w:type="spellEnd"/>
      <w:r>
        <w:t>\</w:t>
      </w:r>
      <w:r w:rsidR="00E206A6">
        <w:rPr>
          <w:rFonts w:hint="eastAsia"/>
        </w:rPr>
        <w:t>repo</w:t>
      </w:r>
      <w:r>
        <w:rPr>
          <w:rFonts w:hint="eastAsia"/>
        </w:rPr>
        <w:t>r</w:t>
      </w:r>
      <w:r w:rsidR="00E206A6">
        <w:rPr>
          <w:rFonts w:hint="eastAsia"/>
        </w:rPr>
        <w:t>ter</w:t>
      </w:r>
      <w:r>
        <w:rPr>
          <w:rFonts w:hint="eastAsia"/>
        </w:rPr>
        <w:t>目录下存放测试报告</w:t>
      </w:r>
    </w:p>
    <w:p w14:paraId="74FBD0AB" w14:textId="5F052260" w:rsidR="00203F9C" w:rsidRDefault="00203F9C" w:rsidP="00E04CEF">
      <w:pPr>
        <w:pStyle w:val="2"/>
        <w:spacing w:before="120" w:after="120"/>
        <w:ind w:left="600" w:hanging="600"/>
      </w:pPr>
      <w:bookmarkStart w:id="14" w:name="_Toc491156105"/>
      <w:r>
        <w:t>状态验证</w:t>
      </w:r>
      <w:bookmarkEnd w:id="14"/>
    </w:p>
    <w:p w14:paraId="1905FE50" w14:textId="71F49FF0" w:rsidR="00E206A6" w:rsidRDefault="00E206A6" w:rsidP="00E206A6">
      <w:r>
        <w:rPr>
          <w:rFonts w:hint="eastAsia"/>
        </w:rPr>
        <w:t>使用python命令直接运行脚本，会提示测试</w:t>
      </w:r>
      <w:r w:rsidR="007D7009">
        <w:rPr>
          <w:rFonts w:hint="eastAsia"/>
        </w:rPr>
        <w:t>报告</w:t>
      </w:r>
      <w:r>
        <w:t xml:space="preserve"> </w:t>
      </w:r>
      <w:r>
        <w:rPr>
          <w:rFonts w:hint="eastAsia"/>
        </w:rPr>
        <w:t>生成的目录和名称</w:t>
      </w:r>
    </w:p>
    <w:p w14:paraId="2FC6E9C1" w14:textId="6AD29D1E" w:rsidR="00F6360A" w:rsidRDefault="00F6360A" w:rsidP="00E206A6">
      <w:r>
        <w:rPr>
          <w:rFonts w:hint="eastAsia"/>
        </w:rPr>
        <w:t>直接运行run</w:t>
      </w:r>
      <w:r>
        <w:t>.</w:t>
      </w:r>
      <w:proofErr w:type="gramStart"/>
      <w:r>
        <w:t>py</w:t>
      </w:r>
      <w:proofErr w:type="gramEnd"/>
    </w:p>
    <w:p w14:paraId="621EFFD9" w14:textId="1394DF98" w:rsidR="00045CEE" w:rsidRPr="00E206A6" w:rsidRDefault="00045CEE" w:rsidP="00E206A6">
      <w:r>
        <w:rPr>
          <w:noProof/>
        </w:rPr>
        <w:drawing>
          <wp:inline distT="0" distB="0" distL="0" distR="0" wp14:anchorId="51527694" wp14:editId="7034EB1B">
            <wp:extent cx="5274945" cy="1147445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6F0D" w14:textId="0BB82982" w:rsidR="00A84A1A" w:rsidRDefault="00045CEE" w:rsidP="00A84A1A">
      <w:pPr>
        <w:pStyle w:val="2"/>
        <w:spacing w:before="120" w:after="120"/>
        <w:ind w:left="600" w:hanging="600"/>
      </w:pPr>
      <w:bookmarkStart w:id="15" w:name="_Toc491156106"/>
      <w:r>
        <w:rPr>
          <w:rFonts w:hint="eastAsia"/>
        </w:rPr>
        <w:t>查看测试报告</w:t>
      </w:r>
      <w:bookmarkEnd w:id="15"/>
    </w:p>
    <w:p w14:paraId="4398BE3A" w14:textId="2A85102F" w:rsidR="00045CEE" w:rsidRDefault="00045CEE" w:rsidP="00045CEE">
      <w:r>
        <w:rPr>
          <w:noProof/>
        </w:rPr>
        <w:drawing>
          <wp:inline distT="0" distB="0" distL="0" distR="0" wp14:anchorId="4DCAB0F1" wp14:editId="548F912E">
            <wp:extent cx="5274945" cy="2317115"/>
            <wp:effectExtent l="0" t="0" r="190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FD81" w14:textId="678DF7A5" w:rsidR="00364050" w:rsidRDefault="00364050" w:rsidP="00045CEE">
      <w:r>
        <w:rPr>
          <w:noProof/>
        </w:rPr>
        <w:lastRenderedPageBreak/>
        <w:drawing>
          <wp:inline distT="0" distB="0" distL="0" distR="0" wp14:anchorId="000C6ABF" wp14:editId="74A61151">
            <wp:extent cx="5274945" cy="3159125"/>
            <wp:effectExtent l="0" t="0" r="190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</w:rPr>
        <w:t>erro</w:t>
      </w:r>
      <w:proofErr w:type="spellEnd"/>
      <w:r>
        <w:rPr>
          <w:rFonts w:hint="eastAsia"/>
        </w:rPr>
        <w:t>项可能是测试用例编写问题，fail表示测试用例未通过，点开可查看具体原因</w:t>
      </w:r>
    </w:p>
    <w:p w14:paraId="4C625CA4" w14:textId="397DD098" w:rsidR="00364050" w:rsidRPr="00045CEE" w:rsidRDefault="00364050" w:rsidP="00045CEE">
      <w:r>
        <w:rPr>
          <w:noProof/>
        </w:rPr>
        <w:drawing>
          <wp:inline distT="0" distB="0" distL="0" distR="0" wp14:anchorId="2AB81EDA" wp14:editId="632AB604">
            <wp:extent cx="5274945" cy="2196465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3402" w14:textId="07216B4D" w:rsidR="00EA246E" w:rsidRPr="00EA246E" w:rsidRDefault="00EA246E" w:rsidP="008D1DAF"/>
    <w:sectPr w:rsidR="00EA246E" w:rsidRPr="00EA246E" w:rsidSect="001015BE">
      <w:headerReference w:type="even" r:id="rId27"/>
      <w:headerReference w:type="default" r:id="rId28"/>
      <w:headerReference w:type="first" r:id="rId29"/>
      <w:pgSz w:w="11907" w:h="16839"/>
      <w:pgMar w:top="1440" w:right="1800" w:bottom="1440" w:left="1800" w:header="709" w:footer="459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4DB917" w14:textId="77777777" w:rsidR="006A50DD" w:rsidRDefault="006A50DD" w:rsidP="00B85AAA">
      <w:pPr>
        <w:rPr>
          <w:rFonts w:cs="Times New Roman"/>
        </w:rPr>
      </w:pPr>
      <w:r>
        <w:rPr>
          <w:rFonts w:cs="Times New Roman"/>
        </w:rPr>
        <w:separator/>
      </w:r>
    </w:p>
  </w:endnote>
  <w:endnote w:type="continuationSeparator" w:id="0">
    <w:p w14:paraId="07C410CB" w14:textId="77777777" w:rsidR="006A50DD" w:rsidRDefault="006A50DD" w:rsidP="00B85AAA">
      <w:pPr>
        <w:rPr>
          <w:rFonts w:cs="Times New Roman"/>
        </w:rPr>
      </w:pPr>
      <w:r>
        <w:rPr>
          <w:rFonts w:cs="Times New Roma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Schoolbook">
    <w:altName w:val="Century"/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iti SC Light">
    <w:altName w:val="Arial Unicode MS"/>
    <w:charset w:val="50"/>
    <w:family w:val="auto"/>
    <w:pitch w:val="variable"/>
    <w:sig w:usb0="00000000" w:usb1="080E004A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 Light">
    <w:altName w:val="Times New Roman"/>
    <w:panose1 w:val="00000000000000000000"/>
    <w:charset w:val="00"/>
    <w:family w:val="roman"/>
    <w:notTrueType/>
    <w:pitch w:val="default"/>
  </w:font>
  <w:font w:name="方正兰亭细黑简体">
    <w:altName w:val="Arial Unicode MS"/>
    <w:charset w:val="86"/>
    <w:family w:val="auto"/>
    <w:pitch w:val="variable"/>
    <w:sig w:usb0="00000000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CA337C" w14:textId="35407D7D" w:rsidR="003F74A8" w:rsidRDefault="003F74A8" w:rsidP="004861A8">
    <w:pPr>
      <w:pStyle w:val="a6"/>
      <w:framePr w:wrap="auto" w:vAnchor="text" w:hAnchor="margin" w:xAlign="right" w:y="1"/>
      <w:rPr>
        <w:rStyle w:val="af0"/>
        <w:rFonts w:cs="Times New Roman"/>
      </w:rPr>
    </w:pPr>
    <w:r>
      <w:rPr>
        <w:rStyle w:val="af0"/>
      </w:rPr>
      <w:fldChar w:fldCharType="begin"/>
    </w:r>
    <w:r>
      <w:rPr>
        <w:rStyle w:val="af0"/>
      </w:rPr>
      <w:instrText xml:space="preserve"> PAGE  </w:instrText>
    </w:r>
    <w:r>
      <w:rPr>
        <w:rStyle w:val="af0"/>
      </w:rPr>
      <w:fldChar w:fldCharType="separate"/>
    </w:r>
    <w:r w:rsidR="0045627B">
      <w:rPr>
        <w:rStyle w:val="af0"/>
        <w:noProof/>
      </w:rPr>
      <w:t>6</w:t>
    </w:r>
    <w:r>
      <w:rPr>
        <w:rStyle w:val="af0"/>
      </w:rPr>
      <w:fldChar w:fldCharType="end"/>
    </w:r>
  </w:p>
  <w:p w14:paraId="18261BCD" w14:textId="77777777" w:rsidR="003F74A8" w:rsidRDefault="003F74A8" w:rsidP="00950527">
    <w:pPr>
      <w:pStyle w:val="a6"/>
      <w:ind w:right="780" w:firstLine="0"/>
      <w:jc w:val="center"/>
      <w:rPr>
        <w:rFonts w:cs="Times New Roman"/>
      </w:rPr>
    </w:pPr>
    <w:r>
      <w:rPr>
        <w:rFonts w:cs="Times New Roman"/>
        <w:noProof/>
      </w:rPr>
      <w:drawing>
        <wp:inline distT="0" distB="0" distL="0" distR="0" wp14:anchorId="305662F0" wp14:editId="7D1E622E">
          <wp:extent cx="2254250" cy="322656"/>
          <wp:effectExtent l="0" t="0" r="0" b="1270"/>
          <wp:docPr id="29" name="图片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12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30745" cy="36223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80596F" w14:textId="77777777" w:rsidR="006A50DD" w:rsidRDefault="006A50DD" w:rsidP="00B85AAA">
      <w:pPr>
        <w:rPr>
          <w:rFonts w:cs="Times New Roman"/>
        </w:rPr>
      </w:pPr>
      <w:r>
        <w:rPr>
          <w:rFonts w:cs="Times New Roman"/>
        </w:rPr>
        <w:separator/>
      </w:r>
    </w:p>
  </w:footnote>
  <w:footnote w:type="continuationSeparator" w:id="0">
    <w:p w14:paraId="38C9A230" w14:textId="77777777" w:rsidR="006A50DD" w:rsidRDefault="006A50DD" w:rsidP="00B85AAA">
      <w:pPr>
        <w:rPr>
          <w:rFonts w:cs="Times New Roman"/>
        </w:rPr>
      </w:pPr>
      <w:r>
        <w:rPr>
          <w:rFonts w:cs="Times New Roman"/>
        </w:rP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2D5D8D" w14:textId="77777777" w:rsidR="003F74A8" w:rsidRDefault="006A50DD">
    <w:pPr>
      <w:pStyle w:val="a5"/>
    </w:pPr>
    <w:r>
      <w:rPr>
        <w:noProof/>
      </w:rPr>
      <w:pict w14:anchorId="147A1A5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5621667" o:spid="_x0000_s2065" type="#_x0000_t136" style="position:absolute;left:0;text-align:left;margin-left:0;margin-top:0;width:534.7pt;height:50.9pt;rotation:315;z-index:-251661312;mso-position-horizontal:center;mso-position-horizontal-relative:margin;mso-position-vertical:center;mso-position-vertical-relative:margin" o:allowincell="f" fillcolor="#a5a5a5 [2092]" stroked="f">
          <v:fill opacity=".5"/>
          <v:textpath style="font-family:&quot;幼圆&quot;;font-size:1pt" string="公司内部文档 严禁扩散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97D206" w14:textId="77777777" w:rsidR="003F74A8" w:rsidRDefault="006A50DD">
    <w:pPr>
      <w:pStyle w:val="a5"/>
    </w:pPr>
    <w:r>
      <w:rPr>
        <w:noProof/>
      </w:rPr>
      <w:pict w14:anchorId="2B5018B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5621668" o:spid="_x0000_s2066" type="#_x0000_t136" style="position:absolute;left:0;text-align:left;margin-left:0;margin-top:0;width:534.7pt;height:50.9pt;rotation:315;z-index:-251660288;mso-position-horizontal:center;mso-position-horizontal-relative:margin;mso-position-vertical:center;mso-position-vertical-relative:margin" o:allowincell="f" fillcolor="#a5a5a5 [2092]" stroked="f">
          <v:fill opacity=".5"/>
          <v:textpath style="font-family:&quot;幼圆&quot;;font-size:1pt" string="公司内部文档 严禁扩散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B85FA7" w14:textId="77777777" w:rsidR="003F74A8" w:rsidRDefault="006A50DD">
    <w:pPr>
      <w:pStyle w:val="a5"/>
    </w:pPr>
    <w:r>
      <w:rPr>
        <w:noProof/>
      </w:rPr>
      <w:pict w14:anchorId="3AD14AB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5621666" o:spid="_x0000_s2064" type="#_x0000_t136" style="position:absolute;left:0;text-align:left;margin-left:0;margin-top:0;width:534.7pt;height:50.9pt;rotation:315;z-index:-251659264;mso-position-horizontal:center;mso-position-horizontal-relative:margin;mso-position-vertical:center;mso-position-vertical-relative:margin" o:allowincell="f" fillcolor="#a5a5a5 [2092]" stroked="f">
          <v:fill opacity=".5"/>
          <v:textpath style="font-family:&quot;幼圆&quot;;font-size:1pt" string="公司内部文档 严禁扩散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ADD4EB" w14:textId="77777777" w:rsidR="003F74A8" w:rsidRDefault="006A50DD">
    <w:pPr>
      <w:pStyle w:val="a5"/>
    </w:pPr>
    <w:r>
      <w:rPr>
        <w:noProof/>
      </w:rPr>
      <w:pict w14:anchorId="62EC790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5621670" o:spid="_x0000_s2053" type="#_x0000_t136" style="position:absolute;left:0;text-align:left;margin-left:0;margin-top:0;width:534.7pt;height:50.9pt;rotation:315;z-index:-251657216;mso-position-horizontal:center;mso-position-horizontal-relative:margin;mso-position-vertical:center;mso-position-vertical-relative:margin" o:allowincell="f" fillcolor="#a5a5a5 [2092]" stroked="f">
          <v:fill opacity=".5"/>
          <v:textpath style="font-family:&quot;幼圆&quot;;font-size:1pt" string="公司内部文档 严禁扩散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552794" w14:textId="6387DA93" w:rsidR="003F74A8" w:rsidRPr="005A65BF" w:rsidRDefault="006A50DD" w:rsidP="00F82730">
    <w:pPr>
      <w:pStyle w:val="a5"/>
      <w:ind w:firstLine="0"/>
      <w:rPr>
        <w:b/>
        <w:bCs/>
        <w:sz w:val="21"/>
        <w:szCs w:val="21"/>
      </w:rPr>
    </w:pPr>
    <w:r>
      <w:rPr>
        <w:noProof/>
      </w:rPr>
      <w:pict w14:anchorId="24EC509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5621671" o:spid="_x0000_s2054" type="#_x0000_t136" style="position:absolute;left:0;text-align:left;margin-left:0;margin-top:0;width:534.7pt;height:50.9pt;rotation:315;z-index:-251656192;mso-position-horizontal:center;mso-position-horizontal-relative:margin;mso-position-vertical:center;mso-position-vertical-relative:margin" o:allowincell="f" fillcolor="#a5a5a5 [2092]" stroked="f">
          <v:fill opacity=".5"/>
          <v:textpath style="font-family:&quot;幼圆&quot;;font-size:1pt" string="公司内部文档 严禁扩散"/>
          <w10:wrap anchorx="margin" anchory="margin"/>
        </v:shape>
      </w:pict>
    </w:r>
    <w:r w:rsidR="003F74A8">
      <w:rPr>
        <w:rFonts w:hint="eastAsia"/>
        <w:noProof/>
      </w:rPr>
      <w:t>家集客分析系统Analyzer</w:t>
    </w:r>
    <w:r w:rsidR="003F74A8" w:rsidRPr="001E5C7B">
      <w:rPr>
        <w:rFonts w:hint="eastAsia"/>
        <w:noProof/>
      </w:rPr>
      <w:t>安装手册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87B062" w14:textId="77777777" w:rsidR="003F74A8" w:rsidRDefault="006A50DD">
    <w:pPr>
      <w:pStyle w:val="a5"/>
    </w:pPr>
    <w:r>
      <w:rPr>
        <w:noProof/>
      </w:rPr>
      <w:pict w14:anchorId="18DBC60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5621669" o:spid="_x0000_s2052" type="#_x0000_t136" style="position:absolute;left:0;text-align:left;margin-left:0;margin-top:0;width:534.7pt;height:50.9pt;rotation:315;z-index:-251658240;mso-position-horizontal:center;mso-position-horizontal-relative:margin;mso-position-vertical:center;mso-position-vertical-relative:margin" o:allowincell="f" fillcolor="#a5a5a5 [2092]" stroked="f">
          <v:fill opacity=".5"/>
          <v:textpath style="font-family:&quot;幼圆&quot;;font-size:1pt" string="公司内部文档 严禁扩散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2A554F"/>
    <w:multiLevelType w:val="hybridMultilevel"/>
    <w:tmpl w:val="971EC3C0"/>
    <w:lvl w:ilvl="0" w:tplc="F2E6E45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B02168"/>
    <w:multiLevelType w:val="hybridMultilevel"/>
    <w:tmpl w:val="971EC3C0"/>
    <w:lvl w:ilvl="0" w:tplc="F2E6E45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3F09ED"/>
    <w:multiLevelType w:val="multilevel"/>
    <w:tmpl w:val="CD40BF9A"/>
    <w:styleLink w:val="a"/>
    <w:lvl w:ilvl="0">
      <w:start w:val="1"/>
      <w:numFmt w:val="bullet"/>
      <w:lvlText w:val=""/>
      <w:lvlJc w:val="left"/>
      <w:pPr>
        <w:ind w:left="245" w:hanging="245"/>
      </w:pPr>
      <w:rPr>
        <w:rFonts w:ascii="Wingdings 2" w:eastAsia="Times New Roman" w:hAnsi="Wingdings 2" w:hint="default"/>
        <w:color w:val="auto"/>
        <w:sz w:val="16"/>
        <w:szCs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eastAsia="Times New Roman" w:hAnsi="Symbol" w:hint="default"/>
        <w:color w:val="auto"/>
        <w:sz w:val="18"/>
        <w:szCs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eastAsia="Times New Roman" w:hAnsi="Symbol" w:hint="default"/>
        <w:color w:val="auto"/>
        <w:sz w:val="18"/>
        <w:szCs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eastAsia="Times New Roman" w:hAnsi="Symbol" w:hint="default"/>
        <w:color w:val="E65B01"/>
        <w:sz w:val="12"/>
        <w:szCs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eastAsia="Times New Roman" w:hAnsi="Symbol" w:hint="default"/>
        <w:color w:val="E65B01"/>
        <w:sz w:val="12"/>
        <w:szCs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eastAsia="Times New Roman" w:hAnsi="Symbol" w:hint="default"/>
        <w:color w:val="auto"/>
        <w:sz w:val="12"/>
        <w:szCs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eastAsia="Times New Roman" w:hAnsi="Symbol" w:hint="default"/>
        <w:color w:val="auto"/>
        <w:sz w:val="12"/>
        <w:szCs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eastAsia="Times New Roman" w:hAnsi="Symbol" w:hint="default"/>
        <w:color w:val="auto"/>
        <w:sz w:val="12"/>
        <w:szCs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eastAsia="Times New Roman" w:hAnsi="Symbol" w:hint="default"/>
        <w:color w:val="auto"/>
        <w:sz w:val="12"/>
        <w:szCs w:val="12"/>
      </w:rPr>
    </w:lvl>
  </w:abstractNum>
  <w:abstractNum w:abstractNumId="3" w15:restartNumberingAfterBreak="0">
    <w:nsid w:val="0DA05AC5"/>
    <w:multiLevelType w:val="hybridMultilevel"/>
    <w:tmpl w:val="BDE0D916"/>
    <w:lvl w:ilvl="0" w:tplc="637C06F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4" w15:restartNumberingAfterBreak="0">
    <w:nsid w:val="0DDD1BCD"/>
    <w:multiLevelType w:val="hybridMultilevel"/>
    <w:tmpl w:val="FE300F3E"/>
    <w:lvl w:ilvl="0" w:tplc="080278A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5" w15:restartNumberingAfterBreak="0">
    <w:nsid w:val="10F12955"/>
    <w:multiLevelType w:val="hybridMultilevel"/>
    <w:tmpl w:val="39DAC07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1C84D4B"/>
    <w:multiLevelType w:val="hybridMultilevel"/>
    <w:tmpl w:val="971EC3C0"/>
    <w:lvl w:ilvl="0" w:tplc="F2E6E45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2283550"/>
    <w:multiLevelType w:val="hybridMultilevel"/>
    <w:tmpl w:val="F57E95D8"/>
    <w:lvl w:ilvl="0" w:tplc="88A80A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6A73493"/>
    <w:multiLevelType w:val="hybridMultilevel"/>
    <w:tmpl w:val="971EC3C0"/>
    <w:lvl w:ilvl="0" w:tplc="F2E6E45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97E3499"/>
    <w:multiLevelType w:val="multilevel"/>
    <w:tmpl w:val="85C08436"/>
    <w:styleLink w:val="a0"/>
    <w:lvl w:ilvl="0">
      <w:start w:val="1"/>
      <w:numFmt w:val="decimal"/>
      <w:lvlText w:val="%1)"/>
      <w:lvlJc w:val="left"/>
      <w:pPr>
        <w:ind w:left="288" w:hanging="288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576" w:hanging="288"/>
      </w:pPr>
      <w:rPr>
        <w:rFonts w:hint="default"/>
        <w:color w:val="auto"/>
      </w:rPr>
    </w:lvl>
    <w:lvl w:ilvl="2">
      <w:start w:val="1"/>
      <w:numFmt w:val="lowerRoman"/>
      <w:lvlText w:val="%3)"/>
      <w:lvlJc w:val="left"/>
      <w:pPr>
        <w:ind w:left="864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1152" w:hanging="288"/>
      </w:pPr>
      <w:rPr>
        <w:rFonts w:hint="default"/>
        <w:color w:val="auto"/>
      </w:rPr>
    </w:lvl>
    <w:lvl w:ilvl="4">
      <w:start w:val="1"/>
      <w:numFmt w:val="lowerLetter"/>
      <w:lvlText w:val="(%5)"/>
      <w:lvlJc w:val="left"/>
      <w:pPr>
        <w:ind w:left="1440" w:hanging="288"/>
      </w:pPr>
      <w:rPr>
        <w:rFonts w:hint="default"/>
        <w:color w:val="auto"/>
      </w:rPr>
    </w:lvl>
    <w:lvl w:ilvl="5">
      <w:start w:val="1"/>
      <w:numFmt w:val="lowerRoman"/>
      <w:lvlText w:val="(%6)"/>
      <w:lvlJc w:val="left"/>
      <w:pPr>
        <w:ind w:left="1728" w:hanging="288"/>
      </w:pPr>
      <w:rPr>
        <w:rFonts w:hint="default"/>
        <w:color w:val="auto"/>
      </w:rPr>
    </w:lvl>
    <w:lvl w:ilvl="6">
      <w:start w:val="1"/>
      <w:numFmt w:val="decimal"/>
      <w:lvlText w:val="%7."/>
      <w:lvlJc w:val="left"/>
      <w:pPr>
        <w:ind w:left="2016" w:hanging="288"/>
      </w:pPr>
      <w:rPr>
        <w:rFonts w:hint="default"/>
        <w:color w:val="auto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default"/>
        <w:color w:val="auto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default"/>
        <w:color w:val="auto"/>
      </w:rPr>
    </w:lvl>
  </w:abstractNum>
  <w:abstractNum w:abstractNumId="10" w15:restartNumberingAfterBreak="0">
    <w:nsid w:val="1A2E1723"/>
    <w:multiLevelType w:val="hybridMultilevel"/>
    <w:tmpl w:val="7AE66B42"/>
    <w:lvl w:ilvl="0" w:tplc="31CA59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1FA940FB"/>
    <w:multiLevelType w:val="hybridMultilevel"/>
    <w:tmpl w:val="27F06824"/>
    <w:lvl w:ilvl="0" w:tplc="F2E6E458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2" w15:restartNumberingAfterBreak="0">
    <w:nsid w:val="223F1640"/>
    <w:multiLevelType w:val="hybridMultilevel"/>
    <w:tmpl w:val="846CC8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33B4679"/>
    <w:multiLevelType w:val="hybridMultilevel"/>
    <w:tmpl w:val="971EC3C0"/>
    <w:lvl w:ilvl="0" w:tplc="F2E6E45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6956DE5"/>
    <w:multiLevelType w:val="hybridMultilevel"/>
    <w:tmpl w:val="99E6A940"/>
    <w:lvl w:ilvl="0" w:tplc="F2E6E45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5" w15:restartNumberingAfterBreak="0">
    <w:nsid w:val="26961432"/>
    <w:multiLevelType w:val="hybridMultilevel"/>
    <w:tmpl w:val="971EC3C0"/>
    <w:lvl w:ilvl="0" w:tplc="F2E6E45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36F5549"/>
    <w:multiLevelType w:val="hybridMultilevel"/>
    <w:tmpl w:val="3A3696F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6FE7AF6"/>
    <w:multiLevelType w:val="hybridMultilevel"/>
    <w:tmpl w:val="4A5CFDBE"/>
    <w:lvl w:ilvl="0" w:tplc="D8EC8C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77951FE"/>
    <w:multiLevelType w:val="hybridMultilevel"/>
    <w:tmpl w:val="971EC3C0"/>
    <w:lvl w:ilvl="0" w:tplc="F2E6E45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8E60D04"/>
    <w:multiLevelType w:val="multilevel"/>
    <w:tmpl w:val="D716158E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0" w15:restartNumberingAfterBreak="0">
    <w:nsid w:val="3BA85DDA"/>
    <w:multiLevelType w:val="hybridMultilevel"/>
    <w:tmpl w:val="971EC3C0"/>
    <w:lvl w:ilvl="0" w:tplc="F2E6E45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F0C6030"/>
    <w:multiLevelType w:val="hybridMultilevel"/>
    <w:tmpl w:val="034A650C"/>
    <w:lvl w:ilvl="0" w:tplc="D7160D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1A92A82"/>
    <w:multiLevelType w:val="hybridMultilevel"/>
    <w:tmpl w:val="971EC3C0"/>
    <w:lvl w:ilvl="0" w:tplc="F2E6E45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694704D"/>
    <w:multiLevelType w:val="hybridMultilevel"/>
    <w:tmpl w:val="FEBAE59C"/>
    <w:lvl w:ilvl="0" w:tplc="8B1047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AAB4B0D"/>
    <w:multiLevelType w:val="hybridMultilevel"/>
    <w:tmpl w:val="AD7A8DDE"/>
    <w:lvl w:ilvl="0" w:tplc="171E5D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2240336"/>
    <w:multiLevelType w:val="hybridMultilevel"/>
    <w:tmpl w:val="A8EC1A68"/>
    <w:lvl w:ilvl="0" w:tplc="F2228E4E">
      <w:start w:val="2"/>
      <w:numFmt w:val="japaneseCounting"/>
      <w:lvlText w:val="%1、"/>
      <w:lvlJc w:val="left"/>
      <w:pPr>
        <w:ind w:left="84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6" w15:restartNumberingAfterBreak="0">
    <w:nsid w:val="558F2440"/>
    <w:multiLevelType w:val="hybridMultilevel"/>
    <w:tmpl w:val="971EC3C0"/>
    <w:lvl w:ilvl="0" w:tplc="F2E6E45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81728A9"/>
    <w:multiLevelType w:val="hybridMultilevel"/>
    <w:tmpl w:val="FE300F3E"/>
    <w:lvl w:ilvl="0" w:tplc="080278A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8" w15:restartNumberingAfterBreak="0">
    <w:nsid w:val="59433207"/>
    <w:multiLevelType w:val="hybridMultilevel"/>
    <w:tmpl w:val="8DC65D28"/>
    <w:lvl w:ilvl="0" w:tplc="3F9A548A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9" w15:restartNumberingAfterBreak="0">
    <w:nsid w:val="68817C9A"/>
    <w:multiLevelType w:val="hybridMultilevel"/>
    <w:tmpl w:val="184EB8B4"/>
    <w:lvl w:ilvl="0" w:tplc="5C58EF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9C5717B"/>
    <w:multiLevelType w:val="hybridMultilevel"/>
    <w:tmpl w:val="9AC4E390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1" w15:restartNumberingAfterBreak="0">
    <w:nsid w:val="6C33423D"/>
    <w:multiLevelType w:val="hybridMultilevel"/>
    <w:tmpl w:val="FE300F3E"/>
    <w:lvl w:ilvl="0" w:tplc="080278A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2" w15:restartNumberingAfterBreak="0">
    <w:nsid w:val="72B97041"/>
    <w:multiLevelType w:val="hybridMultilevel"/>
    <w:tmpl w:val="971EC3C0"/>
    <w:lvl w:ilvl="0" w:tplc="F2E6E45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9923335"/>
    <w:multiLevelType w:val="hybridMultilevel"/>
    <w:tmpl w:val="50A8D028"/>
    <w:lvl w:ilvl="0" w:tplc="11925A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D02173B"/>
    <w:multiLevelType w:val="hybridMultilevel"/>
    <w:tmpl w:val="F2AC43B6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num w:numId="1">
    <w:abstractNumId w:val="2"/>
  </w:num>
  <w:num w:numId="2">
    <w:abstractNumId w:val="9"/>
  </w:num>
  <w:num w:numId="3">
    <w:abstractNumId w:val="19"/>
  </w:num>
  <w:num w:numId="4">
    <w:abstractNumId w:val="5"/>
  </w:num>
  <w:num w:numId="5">
    <w:abstractNumId w:val="12"/>
  </w:num>
  <w:num w:numId="6">
    <w:abstractNumId w:val="27"/>
  </w:num>
  <w:num w:numId="7">
    <w:abstractNumId w:val="3"/>
  </w:num>
  <w:num w:numId="8">
    <w:abstractNumId w:val="25"/>
  </w:num>
  <w:num w:numId="9">
    <w:abstractNumId w:val="28"/>
  </w:num>
  <w:num w:numId="10">
    <w:abstractNumId w:val="24"/>
  </w:num>
  <w:num w:numId="11">
    <w:abstractNumId w:val="10"/>
  </w:num>
  <w:num w:numId="12">
    <w:abstractNumId w:val="23"/>
  </w:num>
  <w:num w:numId="13">
    <w:abstractNumId w:val="33"/>
  </w:num>
  <w:num w:numId="14">
    <w:abstractNumId w:val="7"/>
  </w:num>
  <w:num w:numId="15">
    <w:abstractNumId w:val="29"/>
  </w:num>
  <w:num w:numId="16">
    <w:abstractNumId w:val="17"/>
  </w:num>
  <w:num w:numId="17">
    <w:abstractNumId w:val="21"/>
  </w:num>
  <w:num w:numId="18">
    <w:abstractNumId w:val="34"/>
  </w:num>
  <w:num w:numId="19">
    <w:abstractNumId w:val="14"/>
  </w:num>
  <w:num w:numId="20">
    <w:abstractNumId w:val="11"/>
  </w:num>
  <w:num w:numId="21">
    <w:abstractNumId w:val="1"/>
  </w:num>
  <w:num w:numId="22">
    <w:abstractNumId w:val="32"/>
  </w:num>
  <w:num w:numId="23">
    <w:abstractNumId w:val="30"/>
  </w:num>
  <w:num w:numId="24">
    <w:abstractNumId w:val="16"/>
  </w:num>
  <w:num w:numId="25">
    <w:abstractNumId w:val="4"/>
  </w:num>
  <w:num w:numId="26">
    <w:abstractNumId w:val="31"/>
  </w:num>
  <w:num w:numId="27">
    <w:abstractNumId w:val="20"/>
  </w:num>
  <w:num w:numId="28">
    <w:abstractNumId w:val="22"/>
  </w:num>
  <w:num w:numId="29">
    <w:abstractNumId w:val="18"/>
  </w:num>
  <w:num w:numId="30">
    <w:abstractNumId w:val="8"/>
  </w:num>
  <w:num w:numId="31">
    <w:abstractNumId w:val="15"/>
  </w:num>
  <w:num w:numId="32">
    <w:abstractNumId w:val="0"/>
  </w:num>
  <w:num w:numId="33">
    <w:abstractNumId w:val="6"/>
  </w:num>
  <w:num w:numId="34">
    <w:abstractNumId w:val="19"/>
  </w:num>
  <w:num w:numId="35">
    <w:abstractNumId w:val="26"/>
  </w:num>
  <w:num w:numId="36">
    <w:abstractNumId w:val="13"/>
  </w:num>
  <w:num w:numId="37">
    <w:abstractNumId w:val="19"/>
  </w:num>
  <w:num w:numId="38">
    <w:abstractNumId w:val="19"/>
  </w:num>
  <w:num w:numId="39">
    <w:abstractNumId w:val="19"/>
  </w:num>
  <w:num w:numId="40">
    <w:abstractNumId w:val="19"/>
  </w:num>
  <w:num w:numId="41">
    <w:abstractNumId w:val="19"/>
  </w:num>
  <w:num w:numId="42">
    <w:abstractNumId w:val="1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attachedTemplate r:id="rId1"/>
  <w:defaultTabStop w:val="720"/>
  <w:doNotHyphenateCaps/>
  <w:drawingGridHorizontalSpacing w:val="105"/>
  <w:displayHorizontalDrawingGridEvery w:val="2"/>
  <w:displayVerticalDrawingGridEvery w:val="2"/>
  <w:characterSpacingControl w:val="doNotCompress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6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44EA"/>
    <w:rsid w:val="000001AF"/>
    <w:rsid w:val="00001160"/>
    <w:rsid w:val="0000122B"/>
    <w:rsid w:val="00001A91"/>
    <w:rsid w:val="000025EC"/>
    <w:rsid w:val="0000322D"/>
    <w:rsid w:val="00003D3A"/>
    <w:rsid w:val="0000433C"/>
    <w:rsid w:val="00005815"/>
    <w:rsid w:val="00005E8D"/>
    <w:rsid w:val="00005F2E"/>
    <w:rsid w:val="00006B39"/>
    <w:rsid w:val="00007180"/>
    <w:rsid w:val="000076B0"/>
    <w:rsid w:val="000104DE"/>
    <w:rsid w:val="00010A1B"/>
    <w:rsid w:val="00012A37"/>
    <w:rsid w:val="00012C32"/>
    <w:rsid w:val="00013717"/>
    <w:rsid w:val="000141A4"/>
    <w:rsid w:val="00014EC5"/>
    <w:rsid w:val="00015288"/>
    <w:rsid w:val="000161A6"/>
    <w:rsid w:val="000162DC"/>
    <w:rsid w:val="000171F9"/>
    <w:rsid w:val="00017C8C"/>
    <w:rsid w:val="000223E5"/>
    <w:rsid w:val="00023D3B"/>
    <w:rsid w:val="00025298"/>
    <w:rsid w:val="00025484"/>
    <w:rsid w:val="000254F0"/>
    <w:rsid w:val="00025A30"/>
    <w:rsid w:val="00026426"/>
    <w:rsid w:val="0002660F"/>
    <w:rsid w:val="000274B7"/>
    <w:rsid w:val="0003105E"/>
    <w:rsid w:val="00031E83"/>
    <w:rsid w:val="00035871"/>
    <w:rsid w:val="00040D0D"/>
    <w:rsid w:val="0004178A"/>
    <w:rsid w:val="00043BE8"/>
    <w:rsid w:val="000444A8"/>
    <w:rsid w:val="0004525B"/>
    <w:rsid w:val="00045CEE"/>
    <w:rsid w:val="00045E83"/>
    <w:rsid w:val="00046016"/>
    <w:rsid w:val="00046663"/>
    <w:rsid w:val="000466F5"/>
    <w:rsid w:val="00047B73"/>
    <w:rsid w:val="0005108D"/>
    <w:rsid w:val="0005136A"/>
    <w:rsid w:val="00051E96"/>
    <w:rsid w:val="00054F0B"/>
    <w:rsid w:val="00057A11"/>
    <w:rsid w:val="00060154"/>
    <w:rsid w:val="00061F29"/>
    <w:rsid w:val="0006204F"/>
    <w:rsid w:val="00063695"/>
    <w:rsid w:val="00064527"/>
    <w:rsid w:val="00064A97"/>
    <w:rsid w:val="00065A2E"/>
    <w:rsid w:val="00065C54"/>
    <w:rsid w:val="00066EB7"/>
    <w:rsid w:val="00067C3B"/>
    <w:rsid w:val="00070790"/>
    <w:rsid w:val="00072E34"/>
    <w:rsid w:val="00073322"/>
    <w:rsid w:val="000743B3"/>
    <w:rsid w:val="00074AD1"/>
    <w:rsid w:val="00075129"/>
    <w:rsid w:val="00075871"/>
    <w:rsid w:val="00075D98"/>
    <w:rsid w:val="00076475"/>
    <w:rsid w:val="000765A0"/>
    <w:rsid w:val="0007710B"/>
    <w:rsid w:val="00077578"/>
    <w:rsid w:val="00077960"/>
    <w:rsid w:val="00077AB1"/>
    <w:rsid w:val="00077BB0"/>
    <w:rsid w:val="0008100F"/>
    <w:rsid w:val="000819B0"/>
    <w:rsid w:val="00082A3B"/>
    <w:rsid w:val="00085B60"/>
    <w:rsid w:val="00085CF7"/>
    <w:rsid w:val="00087737"/>
    <w:rsid w:val="000910E9"/>
    <w:rsid w:val="00091F87"/>
    <w:rsid w:val="000920B2"/>
    <w:rsid w:val="000929D2"/>
    <w:rsid w:val="000938E1"/>
    <w:rsid w:val="00093D00"/>
    <w:rsid w:val="00093FDD"/>
    <w:rsid w:val="000941D4"/>
    <w:rsid w:val="000947B7"/>
    <w:rsid w:val="00094984"/>
    <w:rsid w:val="00095F72"/>
    <w:rsid w:val="00096394"/>
    <w:rsid w:val="000979A2"/>
    <w:rsid w:val="00097D7E"/>
    <w:rsid w:val="00097F49"/>
    <w:rsid w:val="000A049C"/>
    <w:rsid w:val="000A08A4"/>
    <w:rsid w:val="000A0A86"/>
    <w:rsid w:val="000A16F5"/>
    <w:rsid w:val="000A18A7"/>
    <w:rsid w:val="000A1D61"/>
    <w:rsid w:val="000A2E2C"/>
    <w:rsid w:val="000A4197"/>
    <w:rsid w:val="000A51B8"/>
    <w:rsid w:val="000A7E17"/>
    <w:rsid w:val="000A7F5C"/>
    <w:rsid w:val="000B0730"/>
    <w:rsid w:val="000B0AC8"/>
    <w:rsid w:val="000B3814"/>
    <w:rsid w:val="000B4509"/>
    <w:rsid w:val="000B511B"/>
    <w:rsid w:val="000B6E02"/>
    <w:rsid w:val="000B73E3"/>
    <w:rsid w:val="000C014A"/>
    <w:rsid w:val="000C0357"/>
    <w:rsid w:val="000C0DB3"/>
    <w:rsid w:val="000C1357"/>
    <w:rsid w:val="000C35C3"/>
    <w:rsid w:val="000C3E71"/>
    <w:rsid w:val="000C43FC"/>
    <w:rsid w:val="000C4456"/>
    <w:rsid w:val="000C47ED"/>
    <w:rsid w:val="000C59BF"/>
    <w:rsid w:val="000C5A30"/>
    <w:rsid w:val="000C5EE5"/>
    <w:rsid w:val="000C6486"/>
    <w:rsid w:val="000C65CD"/>
    <w:rsid w:val="000C6E5E"/>
    <w:rsid w:val="000C7E12"/>
    <w:rsid w:val="000C7EEE"/>
    <w:rsid w:val="000D10F0"/>
    <w:rsid w:val="000D10F1"/>
    <w:rsid w:val="000D1D4C"/>
    <w:rsid w:val="000D2067"/>
    <w:rsid w:val="000D259B"/>
    <w:rsid w:val="000D2EB3"/>
    <w:rsid w:val="000D50BC"/>
    <w:rsid w:val="000D5514"/>
    <w:rsid w:val="000D7D9A"/>
    <w:rsid w:val="000E1144"/>
    <w:rsid w:val="000E141A"/>
    <w:rsid w:val="000E1AFD"/>
    <w:rsid w:val="000E23AA"/>
    <w:rsid w:val="000E3150"/>
    <w:rsid w:val="000E3B92"/>
    <w:rsid w:val="000E3C7E"/>
    <w:rsid w:val="000E600B"/>
    <w:rsid w:val="000E65B5"/>
    <w:rsid w:val="000E6EE1"/>
    <w:rsid w:val="000F01B0"/>
    <w:rsid w:val="000F031E"/>
    <w:rsid w:val="000F0556"/>
    <w:rsid w:val="000F05C3"/>
    <w:rsid w:val="000F1D91"/>
    <w:rsid w:val="000F29B6"/>
    <w:rsid w:val="000F2E16"/>
    <w:rsid w:val="000F342D"/>
    <w:rsid w:val="000F378C"/>
    <w:rsid w:val="000F37B9"/>
    <w:rsid w:val="000F3A58"/>
    <w:rsid w:val="000F3C84"/>
    <w:rsid w:val="000F6187"/>
    <w:rsid w:val="000F660A"/>
    <w:rsid w:val="000F7868"/>
    <w:rsid w:val="0010108A"/>
    <w:rsid w:val="001015BE"/>
    <w:rsid w:val="0010211B"/>
    <w:rsid w:val="001021EE"/>
    <w:rsid w:val="00102BAD"/>
    <w:rsid w:val="001036C0"/>
    <w:rsid w:val="00104675"/>
    <w:rsid w:val="00104D45"/>
    <w:rsid w:val="00105DAA"/>
    <w:rsid w:val="00106640"/>
    <w:rsid w:val="00106C08"/>
    <w:rsid w:val="00107363"/>
    <w:rsid w:val="00110723"/>
    <w:rsid w:val="001108A5"/>
    <w:rsid w:val="00110A65"/>
    <w:rsid w:val="00110FBC"/>
    <w:rsid w:val="00111885"/>
    <w:rsid w:val="00112AB8"/>
    <w:rsid w:val="00112C16"/>
    <w:rsid w:val="001142DD"/>
    <w:rsid w:val="0011450A"/>
    <w:rsid w:val="00117803"/>
    <w:rsid w:val="00123FFF"/>
    <w:rsid w:val="0012415E"/>
    <w:rsid w:val="00124580"/>
    <w:rsid w:val="00127BEB"/>
    <w:rsid w:val="00131833"/>
    <w:rsid w:val="001319AD"/>
    <w:rsid w:val="001323E4"/>
    <w:rsid w:val="00135C95"/>
    <w:rsid w:val="001363EB"/>
    <w:rsid w:val="00136D3B"/>
    <w:rsid w:val="00136F6B"/>
    <w:rsid w:val="00137869"/>
    <w:rsid w:val="00137C9E"/>
    <w:rsid w:val="00140877"/>
    <w:rsid w:val="00144081"/>
    <w:rsid w:val="00144695"/>
    <w:rsid w:val="0014561C"/>
    <w:rsid w:val="00145797"/>
    <w:rsid w:val="00145D31"/>
    <w:rsid w:val="00145D76"/>
    <w:rsid w:val="001473E1"/>
    <w:rsid w:val="00150600"/>
    <w:rsid w:val="00150842"/>
    <w:rsid w:val="00150949"/>
    <w:rsid w:val="00152783"/>
    <w:rsid w:val="00153907"/>
    <w:rsid w:val="00153A93"/>
    <w:rsid w:val="001548E5"/>
    <w:rsid w:val="00160233"/>
    <w:rsid w:val="00160430"/>
    <w:rsid w:val="00161019"/>
    <w:rsid w:val="0016110B"/>
    <w:rsid w:val="00161D8D"/>
    <w:rsid w:val="00163CE9"/>
    <w:rsid w:val="00163F3D"/>
    <w:rsid w:val="001645E2"/>
    <w:rsid w:val="0016491F"/>
    <w:rsid w:val="001664DD"/>
    <w:rsid w:val="00167D1B"/>
    <w:rsid w:val="001716D9"/>
    <w:rsid w:val="00172C43"/>
    <w:rsid w:val="00172DB5"/>
    <w:rsid w:val="00173087"/>
    <w:rsid w:val="0017382C"/>
    <w:rsid w:val="00173BF8"/>
    <w:rsid w:val="00174454"/>
    <w:rsid w:val="0017500E"/>
    <w:rsid w:val="001751B0"/>
    <w:rsid w:val="001752F6"/>
    <w:rsid w:val="00175A88"/>
    <w:rsid w:val="0017602E"/>
    <w:rsid w:val="00176265"/>
    <w:rsid w:val="00177826"/>
    <w:rsid w:val="001802E8"/>
    <w:rsid w:val="00180624"/>
    <w:rsid w:val="001817A5"/>
    <w:rsid w:val="001820F4"/>
    <w:rsid w:val="00183823"/>
    <w:rsid w:val="001847CD"/>
    <w:rsid w:val="001850D6"/>
    <w:rsid w:val="0018642C"/>
    <w:rsid w:val="00186D1B"/>
    <w:rsid w:val="00187797"/>
    <w:rsid w:val="001907FD"/>
    <w:rsid w:val="00196304"/>
    <w:rsid w:val="001964F2"/>
    <w:rsid w:val="00196ABA"/>
    <w:rsid w:val="00197060"/>
    <w:rsid w:val="001A160C"/>
    <w:rsid w:val="001A1926"/>
    <w:rsid w:val="001A47CE"/>
    <w:rsid w:val="001A4840"/>
    <w:rsid w:val="001A49BC"/>
    <w:rsid w:val="001A4CFC"/>
    <w:rsid w:val="001A5BE3"/>
    <w:rsid w:val="001A64AD"/>
    <w:rsid w:val="001A6693"/>
    <w:rsid w:val="001A67DC"/>
    <w:rsid w:val="001A689C"/>
    <w:rsid w:val="001A7354"/>
    <w:rsid w:val="001B2387"/>
    <w:rsid w:val="001B2E15"/>
    <w:rsid w:val="001B4123"/>
    <w:rsid w:val="001B4DAA"/>
    <w:rsid w:val="001B5162"/>
    <w:rsid w:val="001B627F"/>
    <w:rsid w:val="001B6F3D"/>
    <w:rsid w:val="001B76FA"/>
    <w:rsid w:val="001C08D0"/>
    <w:rsid w:val="001C107C"/>
    <w:rsid w:val="001C1130"/>
    <w:rsid w:val="001C19E7"/>
    <w:rsid w:val="001C1CEB"/>
    <w:rsid w:val="001C1FB9"/>
    <w:rsid w:val="001C292D"/>
    <w:rsid w:val="001C318C"/>
    <w:rsid w:val="001C3707"/>
    <w:rsid w:val="001C73D2"/>
    <w:rsid w:val="001C7CD1"/>
    <w:rsid w:val="001C7E83"/>
    <w:rsid w:val="001D098E"/>
    <w:rsid w:val="001D0A0C"/>
    <w:rsid w:val="001D13B1"/>
    <w:rsid w:val="001D16E3"/>
    <w:rsid w:val="001D2F90"/>
    <w:rsid w:val="001D3D2F"/>
    <w:rsid w:val="001D416C"/>
    <w:rsid w:val="001D4182"/>
    <w:rsid w:val="001D6312"/>
    <w:rsid w:val="001D681E"/>
    <w:rsid w:val="001D7662"/>
    <w:rsid w:val="001D7B8C"/>
    <w:rsid w:val="001E086B"/>
    <w:rsid w:val="001E089D"/>
    <w:rsid w:val="001E0D1C"/>
    <w:rsid w:val="001E1AFF"/>
    <w:rsid w:val="001E259B"/>
    <w:rsid w:val="001E2FAF"/>
    <w:rsid w:val="001E473E"/>
    <w:rsid w:val="001E49DF"/>
    <w:rsid w:val="001E5AF3"/>
    <w:rsid w:val="001E5C7B"/>
    <w:rsid w:val="001E5E56"/>
    <w:rsid w:val="001E684F"/>
    <w:rsid w:val="001F0395"/>
    <w:rsid w:val="001F0573"/>
    <w:rsid w:val="001F06D2"/>
    <w:rsid w:val="001F2894"/>
    <w:rsid w:val="001F2A65"/>
    <w:rsid w:val="001F33B9"/>
    <w:rsid w:val="001F44A4"/>
    <w:rsid w:val="001F4AC9"/>
    <w:rsid w:val="001F590A"/>
    <w:rsid w:val="001F5ABC"/>
    <w:rsid w:val="001F7E93"/>
    <w:rsid w:val="0020045B"/>
    <w:rsid w:val="00201BB0"/>
    <w:rsid w:val="00203196"/>
    <w:rsid w:val="00203F9C"/>
    <w:rsid w:val="00204B38"/>
    <w:rsid w:val="00204EBF"/>
    <w:rsid w:val="00205121"/>
    <w:rsid w:val="00205675"/>
    <w:rsid w:val="00210FC6"/>
    <w:rsid w:val="00211057"/>
    <w:rsid w:val="00213188"/>
    <w:rsid w:val="00213B69"/>
    <w:rsid w:val="00214910"/>
    <w:rsid w:val="002166A1"/>
    <w:rsid w:val="0022068F"/>
    <w:rsid w:val="002206B4"/>
    <w:rsid w:val="00221BD4"/>
    <w:rsid w:val="00221D1A"/>
    <w:rsid w:val="002221CA"/>
    <w:rsid w:val="002233AC"/>
    <w:rsid w:val="00223A58"/>
    <w:rsid w:val="002244BC"/>
    <w:rsid w:val="00224A96"/>
    <w:rsid w:val="00224BC8"/>
    <w:rsid w:val="00224D0F"/>
    <w:rsid w:val="00225960"/>
    <w:rsid w:val="00225F7C"/>
    <w:rsid w:val="002269A5"/>
    <w:rsid w:val="002276F1"/>
    <w:rsid w:val="00227F88"/>
    <w:rsid w:val="00230175"/>
    <w:rsid w:val="002302B5"/>
    <w:rsid w:val="002316C1"/>
    <w:rsid w:val="002322F7"/>
    <w:rsid w:val="00232EEE"/>
    <w:rsid w:val="002341F9"/>
    <w:rsid w:val="002348A8"/>
    <w:rsid w:val="0023539B"/>
    <w:rsid w:val="00235859"/>
    <w:rsid w:val="00235975"/>
    <w:rsid w:val="00235BF3"/>
    <w:rsid w:val="00236089"/>
    <w:rsid w:val="00236FAE"/>
    <w:rsid w:val="00237343"/>
    <w:rsid w:val="00237832"/>
    <w:rsid w:val="002412FA"/>
    <w:rsid w:val="00242223"/>
    <w:rsid w:val="00242EFD"/>
    <w:rsid w:val="002430F4"/>
    <w:rsid w:val="0024350C"/>
    <w:rsid w:val="002443FE"/>
    <w:rsid w:val="00244937"/>
    <w:rsid w:val="00244CC8"/>
    <w:rsid w:val="00245AD3"/>
    <w:rsid w:val="00246162"/>
    <w:rsid w:val="002461C5"/>
    <w:rsid w:val="00246627"/>
    <w:rsid w:val="00250416"/>
    <w:rsid w:val="00253A7B"/>
    <w:rsid w:val="00254DE0"/>
    <w:rsid w:val="00255F5D"/>
    <w:rsid w:val="00257673"/>
    <w:rsid w:val="002579A1"/>
    <w:rsid w:val="00260D43"/>
    <w:rsid w:val="00260FF0"/>
    <w:rsid w:val="002617BE"/>
    <w:rsid w:val="00261B7E"/>
    <w:rsid w:val="00261E1D"/>
    <w:rsid w:val="00262F72"/>
    <w:rsid w:val="00262FA8"/>
    <w:rsid w:val="00263B34"/>
    <w:rsid w:val="00264C63"/>
    <w:rsid w:val="002660FC"/>
    <w:rsid w:val="002671C7"/>
    <w:rsid w:val="002715F0"/>
    <w:rsid w:val="002740A5"/>
    <w:rsid w:val="002757B9"/>
    <w:rsid w:val="0027735D"/>
    <w:rsid w:val="00277C3C"/>
    <w:rsid w:val="002802EA"/>
    <w:rsid w:val="00282814"/>
    <w:rsid w:val="002830DD"/>
    <w:rsid w:val="00283361"/>
    <w:rsid w:val="00284566"/>
    <w:rsid w:val="002847C5"/>
    <w:rsid w:val="00284948"/>
    <w:rsid w:val="002862AE"/>
    <w:rsid w:val="002907D8"/>
    <w:rsid w:val="00290D2B"/>
    <w:rsid w:val="0029162A"/>
    <w:rsid w:val="00291927"/>
    <w:rsid w:val="0029388E"/>
    <w:rsid w:val="0029489F"/>
    <w:rsid w:val="0029542A"/>
    <w:rsid w:val="00295889"/>
    <w:rsid w:val="00297C8C"/>
    <w:rsid w:val="002A0A2B"/>
    <w:rsid w:val="002A0D80"/>
    <w:rsid w:val="002A1580"/>
    <w:rsid w:val="002A1CF9"/>
    <w:rsid w:val="002A3063"/>
    <w:rsid w:val="002A3211"/>
    <w:rsid w:val="002A5892"/>
    <w:rsid w:val="002A706F"/>
    <w:rsid w:val="002A788C"/>
    <w:rsid w:val="002A7FE4"/>
    <w:rsid w:val="002B01F0"/>
    <w:rsid w:val="002B1405"/>
    <w:rsid w:val="002B1D9C"/>
    <w:rsid w:val="002B2AD8"/>
    <w:rsid w:val="002B4CF4"/>
    <w:rsid w:val="002B4DA1"/>
    <w:rsid w:val="002B51D1"/>
    <w:rsid w:val="002B53B7"/>
    <w:rsid w:val="002B6382"/>
    <w:rsid w:val="002B6AFC"/>
    <w:rsid w:val="002B6DAB"/>
    <w:rsid w:val="002B7147"/>
    <w:rsid w:val="002B7300"/>
    <w:rsid w:val="002B7806"/>
    <w:rsid w:val="002C0A1F"/>
    <w:rsid w:val="002C1847"/>
    <w:rsid w:val="002C1DAA"/>
    <w:rsid w:val="002C1E95"/>
    <w:rsid w:val="002C39E2"/>
    <w:rsid w:val="002C58B6"/>
    <w:rsid w:val="002C59EF"/>
    <w:rsid w:val="002C5EAC"/>
    <w:rsid w:val="002C6B43"/>
    <w:rsid w:val="002D0102"/>
    <w:rsid w:val="002D070C"/>
    <w:rsid w:val="002D0B57"/>
    <w:rsid w:val="002D1418"/>
    <w:rsid w:val="002D14B2"/>
    <w:rsid w:val="002D2F4C"/>
    <w:rsid w:val="002D3498"/>
    <w:rsid w:val="002D5592"/>
    <w:rsid w:val="002D62B2"/>
    <w:rsid w:val="002D6DD1"/>
    <w:rsid w:val="002D7084"/>
    <w:rsid w:val="002D74DC"/>
    <w:rsid w:val="002E0755"/>
    <w:rsid w:val="002E1FE2"/>
    <w:rsid w:val="002E221D"/>
    <w:rsid w:val="002E23CE"/>
    <w:rsid w:val="002E470D"/>
    <w:rsid w:val="002E59B6"/>
    <w:rsid w:val="002E6BFB"/>
    <w:rsid w:val="002E747E"/>
    <w:rsid w:val="002F00CC"/>
    <w:rsid w:val="002F0EF9"/>
    <w:rsid w:val="002F1D25"/>
    <w:rsid w:val="002F4A82"/>
    <w:rsid w:val="002F504D"/>
    <w:rsid w:val="0030077D"/>
    <w:rsid w:val="0030280B"/>
    <w:rsid w:val="0030309C"/>
    <w:rsid w:val="0030322F"/>
    <w:rsid w:val="0030328C"/>
    <w:rsid w:val="003035A0"/>
    <w:rsid w:val="0030478E"/>
    <w:rsid w:val="00304894"/>
    <w:rsid w:val="00306A0E"/>
    <w:rsid w:val="003076B0"/>
    <w:rsid w:val="0030794C"/>
    <w:rsid w:val="00307FFD"/>
    <w:rsid w:val="0031087A"/>
    <w:rsid w:val="00311BA9"/>
    <w:rsid w:val="003125C2"/>
    <w:rsid w:val="003131BC"/>
    <w:rsid w:val="00313244"/>
    <w:rsid w:val="003132D5"/>
    <w:rsid w:val="00313BF5"/>
    <w:rsid w:val="0031435B"/>
    <w:rsid w:val="00314C16"/>
    <w:rsid w:val="003152BE"/>
    <w:rsid w:val="003155B6"/>
    <w:rsid w:val="00316172"/>
    <w:rsid w:val="0031648D"/>
    <w:rsid w:val="00317E31"/>
    <w:rsid w:val="00320454"/>
    <w:rsid w:val="0032085F"/>
    <w:rsid w:val="00321C84"/>
    <w:rsid w:val="00321FDD"/>
    <w:rsid w:val="0032290C"/>
    <w:rsid w:val="00322D4F"/>
    <w:rsid w:val="00322DA2"/>
    <w:rsid w:val="00323F9C"/>
    <w:rsid w:val="00324632"/>
    <w:rsid w:val="00325432"/>
    <w:rsid w:val="0032585D"/>
    <w:rsid w:val="00326B91"/>
    <w:rsid w:val="00326C97"/>
    <w:rsid w:val="00327A61"/>
    <w:rsid w:val="003306D0"/>
    <w:rsid w:val="00330B09"/>
    <w:rsid w:val="00330DDE"/>
    <w:rsid w:val="00331526"/>
    <w:rsid w:val="003317C0"/>
    <w:rsid w:val="00333918"/>
    <w:rsid w:val="00334B5F"/>
    <w:rsid w:val="00335C57"/>
    <w:rsid w:val="00340061"/>
    <w:rsid w:val="00340B14"/>
    <w:rsid w:val="00342F8E"/>
    <w:rsid w:val="00343A32"/>
    <w:rsid w:val="00344CE2"/>
    <w:rsid w:val="00344FD6"/>
    <w:rsid w:val="00345CA2"/>
    <w:rsid w:val="00346209"/>
    <w:rsid w:val="00346794"/>
    <w:rsid w:val="00346DC2"/>
    <w:rsid w:val="003476A4"/>
    <w:rsid w:val="00347CBA"/>
    <w:rsid w:val="00347F7E"/>
    <w:rsid w:val="003501AA"/>
    <w:rsid w:val="0035080E"/>
    <w:rsid w:val="00350DBB"/>
    <w:rsid w:val="003512DB"/>
    <w:rsid w:val="00351590"/>
    <w:rsid w:val="003519CC"/>
    <w:rsid w:val="0035407A"/>
    <w:rsid w:val="003540D7"/>
    <w:rsid w:val="003545DB"/>
    <w:rsid w:val="003554F3"/>
    <w:rsid w:val="003577EC"/>
    <w:rsid w:val="0036024C"/>
    <w:rsid w:val="003602C8"/>
    <w:rsid w:val="00361A67"/>
    <w:rsid w:val="00364050"/>
    <w:rsid w:val="0036577F"/>
    <w:rsid w:val="00366215"/>
    <w:rsid w:val="00366CC6"/>
    <w:rsid w:val="00370E44"/>
    <w:rsid w:val="00371151"/>
    <w:rsid w:val="00371563"/>
    <w:rsid w:val="003719F7"/>
    <w:rsid w:val="003723A8"/>
    <w:rsid w:val="00372AE9"/>
    <w:rsid w:val="00374909"/>
    <w:rsid w:val="00374A21"/>
    <w:rsid w:val="00374DB1"/>
    <w:rsid w:val="003756DF"/>
    <w:rsid w:val="00375A35"/>
    <w:rsid w:val="00375A59"/>
    <w:rsid w:val="003766A7"/>
    <w:rsid w:val="0037675B"/>
    <w:rsid w:val="003779A7"/>
    <w:rsid w:val="00380E29"/>
    <w:rsid w:val="00381102"/>
    <w:rsid w:val="00382620"/>
    <w:rsid w:val="0038272A"/>
    <w:rsid w:val="00382AF3"/>
    <w:rsid w:val="00383930"/>
    <w:rsid w:val="00383945"/>
    <w:rsid w:val="003858E2"/>
    <w:rsid w:val="00385D64"/>
    <w:rsid w:val="00387267"/>
    <w:rsid w:val="0039190C"/>
    <w:rsid w:val="00394E27"/>
    <w:rsid w:val="0039516E"/>
    <w:rsid w:val="00395903"/>
    <w:rsid w:val="0039691D"/>
    <w:rsid w:val="003974C5"/>
    <w:rsid w:val="003976A7"/>
    <w:rsid w:val="003A1D61"/>
    <w:rsid w:val="003A1EF3"/>
    <w:rsid w:val="003A1FC1"/>
    <w:rsid w:val="003A2A68"/>
    <w:rsid w:val="003A42C7"/>
    <w:rsid w:val="003A4328"/>
    <w:rsid w:val="003A4E7A"/>
    <w:rsid w:val="003A65A0"/>
    <w:rsid w:val="003A68CB"/>
    <w:rsid w:val="003A6C02"/>
    <w:rsid w:val="003B005E"/>
    <w:rsid w:val="003B0FAF"/>
    <w:rsid w:val="003B1316"/>
    <w:rsid w:val="003B1B1C"/>
    <w:rsid w:val="003B1DE9"/>
    <w:rsid w:val="003B2AB5"/>
    <w:rsid w:val="003B3994"/>
    <w:rsid w:val="003B6A14"/>
    <w:rsid w:val="003C144A"/>
    <w:rsid w:val="003C1D37"/>
    <w:rsid w:val="003C2002"/>
    <w:rsid w:val="003C2737"/>
    <w:rsid w:val="003C2B1C"/>
    <w:rsid w:val="003C2D99"/>
    <w:rsid w:val="003C3F09"/>
    <w:rsid w:val="003C446B"/>
    <w:rsid w:val="003C4A2E"/>
    <w:rsid w:val="003C60CE"/>
    <w:rsid w:val="003C6403"/>
    <w:rsid w:val="003C6614"/>
    <w:rsid w:val="003C6B9F"/>
    <w:rsid w:val="003C750A"/>
    <w:rsid w:val="003D16A1"/>
    <w:rsid w:val="003D16B3"/>
    <w:rsid w:val="003D449B"/>
    <w:rsid w:val="003D4866"/>
    <w:rsid w:val="003D4ABB"/>
    <w:rsid w:val="003E17A2"/>
    <w:rsid w:val="003E329C"/>
    <w:rsid w:val="003E53FE"/>
    <w:rsid w:val="003E56C1"/>
    <w:rsid w:val="003E779B"/>
    <w:rsid w:val="003F0111"/>
    <w:rsid w:val="003F04AB"/>
    <w:rsid w:val="003F098E"/>
    <w:rsid w:val="003F0F3B"/>
    <w:rsid w:val="003F190B"/>
    <w:rsid w:val="003F2020"/>
    <w:rsid w:val="003F225A"/>
    <w:rsid w:val="003F323E"/>
    <w:rsid w:val="003F33BE"/>
    <w:rsid w:val="003F46B6"/>
    <w:rsid w:val="003F48B5"/>
    <w:rsid w:val="003F6936"/>
    <w:rsid w:val="003F74A8"/>
    <w:rsid w:val="003F7AAB"/>
    <w:rsid w:val="004009AF"/>
    <w:rsid w:val="004013B2"/>
    <w:rsid w:val="004023E9"/>
    <w:rsid w:val="00403150"/>
    <w:rsid w:val="00403AB5"/>
    <w:rsid w:val="00404F6D"/>
    <w:rsid w:val="004050AA"/>
    <w:rsid w:val="00405742"/>
    <w:rsid w:val="00407032"/>
    <w:rsid w:val="00407817"/>
    <w:rsid w:val="00410AF8"/>
    <w:rsid w:val="00411A58"/>
    <w:rsid w:val="00412235"/>
    <w:rsid w:val="00412B64"/>
    <w:rsid w:val="0041316D"/>
    <w:rsid w:val="00413439"/>
    <w:rsid w:val="00413599"/>
    <w:rsid w:val="00413A4F"/>
    <w:rsid w:val="0041479B"/>
    <w:rsid w:val="0041504C"/>
    <w:rsid w:val="00415626"/>
    <w:rsid w:val="004169A2"/>
    <w:rsid w:val="00417F54"/>
    <w:rsid w:val="00420A4D"/>
    <w:rsid w:val="00421A4E"/>
    <w:rsid w:val="00421EB8"/>
    <w:rsid w:val="00422031"/>
    <w:rsid w:val="00422F1E"/>
    <w:rsid w:val="00424AEF"/>
    <w:rsid w:val="00426B05"/>
    <w:rsid w:val="004317E3"/>
    <w:rsid w:val="00431AAE"/>
    <w:rsid w:val="00431DCA"/>
    <w:rsid w:val="00431F38"/>
    <w:rsid w:val="004325A1"/>
    <w:rsid w:val="00432B71"/>
    <w:rsid w:val="00432E7C"/>
    <w:rsid w:val="004347E0"/>
    <w:rsid w:val="00434A8E"/>
    <w:rsid w:val="00435771"/>
    <w:rsid w:val="00435B2C"/>
    <w:rsid w:val="00436C78"/>
    <w:rsid w:val="00437B00"/>
    <w:rsid w:val="00440035"/>
    <w:rsid w:val="00441323"/>
    <w:rsid w:val="00442A58"/>
    <w:rsid w:val="00442A67"/>
    <w:rsid w:val="004433B7"/>
    <w:rsid w:val="00443466"/>
    <w:rsid w:val="004442D9"/>
    <w:rsid w:val="00445848"/>
    <w:rsid w:val="004462FE"/>
    <w:rsid w:val="0044657D"/>
    <w:rsid w:val="00446A7E"/>
    <w:rsid w:val="00446EBE"/>
    <w:rsid w:val="00450409"/>
    <w:rsid w:val="004509BA"/>
    <w:rsid w:val="004527BF"/>
    <w:rsid w:val="0045284D"/>
    <w:rsid w:val="004530FA"/>
    <w:rsid w:val="00455E68"/>
    <w:rsid w:val="0045627B"/>
    <w:rsid w:val="00456A3B"/>
    <w:rsid w:val="00456CB0"/>
    <w:rsid w:val="00460F66"/>
    <w:rsid w:val="004631CA"/>
    <w:rsid w:val="00466EF6"/>
    <w:rsid w:val="00467775"/>
    <w:rsid w:val="004701C7"/>
    <w:rsid w:val="004706B6"/>
    <w:rsid w:val="004711FF"/>
    <w:rsid w:val="00471455"/>
    <w:rsid w:val="00471B9A"/>
    <w:rsid w:val="00471D56"/>
    <w:rsid w:val="0047215D"/>
    <w:rsid w:val="004725B7"/>
    <w:rsid w:val="00472FCC"/>
    <w:rsid w:val="00473602"/>
    <w:rsid w:val="0047360B"/>
    <w:rsid w:val="00474036"/>
    <w:rsid w:val="004753E6"/>
    <w:rsid w:val="00475780"/>
    <w:rsid w:val="004769FD"/>
    <w:rsid w:val="00476C08"/>
    <w:rsid w:val="00477704"/>
    <w:rsid w:val="0047774F"/>
    <w:rsid w:val="00477BDB"/>
    <w:rsid w:val="004802A0"/>
    <w:rsid w:val="00480930"/>
    <w:rsid w:val="00480F30"/>
    <w:rsid w:val="00482D34"/>
    <w:rsid w:val="00483A3C"/>
    <w:rsid w:val="004861A8"/>
    <w:rsid w:val="0049108A"/>
    <w:rsid w:val="00493D66"/>
    <w:rsid w:val="004954FE"/>
    <w:rsid w:val="00496575"/>
    <w:rsid w:val="00497EB4"/>
    <w:rsid w:val="004A0DDE"/>
    <w:rsid w:val="004A1D0F"/>
    <w:rsid w:val="004A1FEF"/>
    <w:rsid w:val="004A3051"/>
    <w:rsid w:val="004A30A0"/>
    <w:rsid w:val="004A4133"/>
    <w:rsid w:val="004A6724"/>
    <w:rsid w:val="004A78A0"/>
    <w:rsid w:val="004B10DC"/>
    <w:rsid w:val="004B3224"/>
    <w:rsid w:val="004B4236"/>
    <w:rsid w:val="004B44AA"/>
    <w:rsid w:val="004B4997"/>
    <w:rsid w:val="004B614B"/>
    <w:rsid w:val="004B648C"/>
    <w:rsid w:val="004B6B5A"/>
    <w:rsid w:val="004C0288"/>
    <w:rsid w:val="004C03C0"/>
    <w:rsid w:val="004C117C"/>
    <w:rsid w:val="004C1EF9"/>
    <w:rsid w:val="004C3868"/>
    <w:rsid w:val="004C38AF"/>
    <w:rsid w:val="004C4481"/>
    <w:rsid w:val="004C499E"/>
    <w:rsid w:val="004C4A88"/>
    <w:rsid w:val="004C560D"/>
    <w:rsid w:val="004C5664"/>
    <w:rsid w:val="004C5ACC"/>
    <w:rsid w:val="004C798B"/>
    <w:rsid w:val="004D06D8"/>
    <w:rsid w:val="004D11F4"/>
    <w:rsid w:val="004D291D"/>
    <w:rsid w:val="004D2F52"/>
    <w:rsid w:val="004D5840"/>
    <w:rsid w:val="004D5C2D"/>
    <w:rsid w:val="004D633E"/>
    <w:rsid w:val="004E0C2D"/>
    <w:rsid w:val="004E14E4"/>
    <w:rsid w:val="004E2B54"/>
    <w:rsid w:val="004E5C91"/>
    <w:rsid w:val="004E6378"/>
    <w:rsid w:val="004E6580"/>
    <w:rsid w:val="004E7579"/>
    <w:rsid w:val="004E7CA1"/>
    <w:rsid w:val="004E7CDC"/>
    <w:rsid w:val="004F0308"/>
    <w:rsid w:val="004F1536"/>
    <w:rsid w:val="004F1787"/>
    <w:rsid w:val="004F229D"/>
    <w:rsid w:val="004F270D"/>
    <w:rsid w:val="004F3D57"/>
    <w:rsid w:val="004F43FA"/>
    <w:rsid w:val="004F480E"/>
    <w:rsid w:val="004F5700"/>
    <w:rsid w:val="004F5AC0"/>
    <w:rsid w:val="004F6312"/>
    <w:rsid w:val="004F77D1"/>
    <w:rsid w:val="00501813"/>
    <w:rsid w:val="00502713"/>
    <w:rsid w:val="00502F66"/>
    <w:rsid w:val="00503461"/>
    <w:rsid w:val="005037EA"/>
    <w:rsid w:val="00503B72"/>
    <w:rsid w:val="00503C55"/>
    <w:rsid w:val="00505767"/>
    <w:rsid w:val="00505AFD"/>
    <w:rsid w:val="00507200"/>
    <w:rsid w:val="00510EE7"/>
    <w:rsid w:val="00512322"/>
    <w:rsid w:val="005137B6"/>
    <w:rsid w:val="005144E7"/>
    <w:rsid w:val="00514F58"/>
    <w:rsid w:val="0051513A"/>
    <w:rsid w:val="005151DE"/>
    <w:rsid w:val="00515CA4"/>
    <w:rsid w:val="00517043"/>
    <w:rsid w:val="0052136E"/>
    <w:rsid w:val="00521552"/>
    <w:rsid w:val="00521DD0"/>
    <w:rsid w:val="00523ECC"/>
    <w:rsid w:val="005257A2"/>
    <w:rsid w:val="00526947"/>
    <w:rsid w:val="00530849"/>
    <w:rsid w:val="00533424"/>
    <w:rsid w:val="00533C3A"/>
    <w:rsid w:val="00536857"/>
    <w:rsid w:val="005402E5"/>
    <w:rsid w:val="00540B60"/>
    <w:rsid w:val="005418ED"/>
    <w:rsid w:val="00541D24"/>
    <w:rsid w:val="00542201"/>
    <w:rsid w:val="005425E3"/>
    <w:rsid w:val="005434FD"/>
    <w:rsid w:val="0054506E"/>
    <w:rsid w:val="00545375"/>
    <w:rsid w:val="005469AC"/>
    <w:rsid w:val="00547421"/>
    <w:rsid w:val="00547999"/>
    <w:rsid w:val="00547A00"/>
    <w:rsid w:val="00550C4D"/>
    <w:rsid w:val="005521A0"/>
    <w:rsid w:val="00553036"/>
    <w:rsid w:val="00553486"/>
    <w:rsid w:val="0055434D"/>
    <w:rsid w:val="005545A3"/>
    <w:rsid w:val="0055493E"/>
    <w:rsid w:val="00555301"/>
    <w:rsid w:val="00555CB8"/>
    <w:rsid w:val="00557137"/>
    <w:rsid w:val="0055745C"/>
    <w:rsid w:val="00557FFC"/>
    <w:rsid w:val="0056075A"/>
    <w:rsid w:val="005614BC"/>
    <w:rsid w:val="005615DE"/>
    <w:rsid w:val="00563780"/>
    <w:rsid w:val="00563A53"/>
    <w:rsid w:val="005644ED"/>
    <w:rsid w:val="005646D0"/>
    <w:rsid w:val="005649DB"/>
    <w:rsid w:val="00565103"/>
    <w:rsid w:val="005670D0"/>
    <w:rsid w:val="00567789"/>
    <w:rsid w:val="00570942"/>
    <w:rsid w:val="00570EA2"/>
    <w:rsid w:val="00571F3B"/>
    <w:rsid w:val="00573101"/>
    <w:rsid w:val="00573CBE"/>
    <w:rsid w:val="00575EF9"/>
    <w:rsid w:val="00576231"/>
    <w:rsid w:val="00577AC1"/>
    <w:rsid w:val="00580710"/>
    <w:rsid w:val="005817BE"/>
    <w:rsid w:val="0058182A"/>
    <w:rsid w:val="0058282E"/>
    <w:rsid w:val="00582C1B"/>
    <w:rsid w:val="005844AC"/>
    <w:rsid w:val="00585177"/>
    <w:rsid w:val="00585589"/>
    <w:rsid w:val="005856F3"/>
    <w:rsid w:val="00587383"/>
    <w:rsid w:val="005901CE"/>
    <w:rsid w:val="00590CA5"/>
    <w:rsid w:val="00592BC4"/>
    <w:rsid w:val="00593331"/>
    <w:rsid w:val="00594375"/>
    <w:rsid w:val="005965D2"/>
    <w:rsid w:val="0059762B"/>
    <w:rsid w:val="0059794C"/>
    <w:rsid w:val="005A00CE"/>
    <w:rsid w:val="005A00D3"/>
    <w:rsid w:val="005A03C1"/>
    <w:rsid w:val="005A219B"/>
    <w:rsid w:val="005A48DE"/>
    <w:rsid w:val="005A6289"/>
    <w:rsid w:val="005A65BF"/>
    <w:rsid w:val="005A6D0F"/>
    <w:rsid w:val="005A768F"/>
    <w:rsid w:val="005B01A8"/>
    <w:rsid w:val="005B0C7B"/>
    <w:rsid w:val="005B110B"/>
    <w:rsid w:val="005B1FAB"/>
    <w:rsid w:val="005B240D"/>
    <w:rsid w:val="005B27B0"/>
    <w:rsid w:val="005B28BC"/>
    <w:rsid w:val="005B38A2"/>
    <w:rsid w:val="005B3CF3"/>
    <w:rsid w:val="005B71F3"/>
    <w:rsid w:val="005B75F2"/>
    <w:rsid w:val="005C12B2"/>
    <w:rsid w:val="005C162B"/>
    <w:rsid w:val="005C1BD6"/>
    <w:rsid w:val="005C1E9E"/>
    <w:rsid w:val="005C1F51"/>
    <w:rsid w:val="005C25D0"/>
    <w:rsid w:val="005C30E3"/>
    <w:rsid w:val="005C4245"/>
    <w:rsid w:val="005C4DF0"/>
    <w:rsid w:val="005C5085"/>
    <w:rsid w:val="005C5235"/>
    <w:rsid w:val="005C5751"/>
    <w:rsid w:val="005D172B"/>
    <w:rsid w:val="005D25D2"/>
    <w:rsid w:val="005D25EE"/>
    <w:rsid w:val="005D4416"/>
    <w:rsid w:val="005D4606"/>
    <w:rsid w:val="005D481E"/>
    <w:rsid w:val="005D6085"/>
    <w:rsid w:val="005D61EA"/>
    <w:rsid w:val="005D65A5"/>
    <w:rsid w:val="005D6B0F"/>
    <w:rsid w:val="005D6DC9"/>
    <w:rsid w:val="005D6E63"/>
    <w:rsid w:val="005D6F1A"/>
    <w:rsid w:val="005E0426"/>
    <w:rsid w:val="005E1021"/>
    <w:rsid w:val="005E1AFF"/>
    <w:rsid w:val="005E26FC"/>
    <w:rsid w:val="005E396F"/>
    <w:rsid w:val="005E4302"/>
    <w:rsid w:val="005E4365"/>
    <w:rsid w:val="005E4CE0"/>
    <w:rsid w:val="005E5359"/>
    <w:rsid w:val="005E598D"/>
    <w:rsid w:val="005E689C"/>
    <w:rsid w:val="005E7EFD"/>
    <w:rsid w:val="005F0FAF"/>
    <w:rsid w:val="005F24F5"/>
    <w:rsid w:val="005F2F12"/>
    <w:rsid w:val="005F31FC"/>
    <w:rsid w:val="005F3D9D"/>
    <w:rsid w:val="005F5137"/>
    <w:rsid w:val="005F5A2B"/>
    <w:rsid w:val="005F6608"/>
    <w:rsid w:val="005F7ED3"/>
    <w:rsid w:val="00600920"/>
    <w:rsid w:val="006010FA"/>
    <w:rsid w:val="0060157A"/>
    <w:rsid w:val="0060250B"/>
    <w:rsid w:val="00604273"/>
    <w:rsid w:val="006045BF"/>
    <w:rsid w:val="00604615"/>
    <w:rsid w:val="00604CBF"/>
    <w:rsid w:val="00604FEF"/>
    <w:rsid w:val="0060615D"/>
    <w:rsid w:val="006070AB"/>
    <w:rsid w:val="00607955"/>
    <w:rsid w:val="00610843"/>
    <w:rsid w:val="0061097B"/>
    <w:rsid w:val="006122CD"/>
    <w:rsid w:val="00612CAA"/>
    <w:rsid w:val="00613052"/>
    <w:rsid w:val="00613407"/>
    <w:rsid w:val="00614901"/>
    <w:rsid w:val="00616435"/>
    <w:rsid w:val="00616E13"/>
    <w:rsid w:val="006177CD"/>
    <w:rsid w:val="00621821"/>
    <w:rsid w:val="006226E4"/>
    <w:rsid w:val="0062305F"/>
    <w:rsid w:val="0062495F"/>
    <w:rsid w:val="00624ADA"/>
    <w:rsid w:val="00624FB9"/>
    <w:rsid w:val="006253E7"/>
    <w:rsid w:val="00627C7A"/>
    <w:rsid w:val="00630567"/>
    <w:rsid w:val="0063087D"/>
    <w:rsid w:val="00631AB4"/>
    <w:rsid w:val="00631C07"/>
    <w:rsid w:val="0063319D"/>
    <w:rsid w:val="00635512"/>
    <w:rsid w:val="00635764"/>
    <w:rsid w:val="0063726C"/>
    <w:rsid w:val="0063786D"/>
    <w:rsid w:val="00637A4D"/>
    <w:rsid w:val="00637BB3"/>
    <w:rsid w:val="00637C53"/>
    <w:rsid w:val="00637F29"/>
    <w:rsid w:val="00640D62"/>
    <w:rsid w:val="00641A03"/>
    <w:rsid w:val="0064308A"/>
    <w:rsid w:val="0064364F"/>
    <w:rsid w:val="00643789"/>
    <w:rsid w:val="00644052"/>
    <w:rsid w:val="006451E3"/>
    <w:rsid w:val="00645690"/>
    <w:rsid w:val="00645CD5"/>
    <w:rsid w:val="00647465"/>
    <w:rsid w:val="00650606"/>
    <w:rsid w:val="00650EFD"/>
    <w:rsid w:val="006517C1"/>
    <w:rsid w:val="00651AFA"/>
    <w:rsid w:val="00652675"/>
    <w:rsid w:val="00653F53"/>
    <w:rsid w:val="00656D55"/>
    <w:rsid w:val="00657C4E"/>
    <w:rsid w:val="00660A37"/>
    <w:rsid w:val="00660ED3"/>
    <w:rsid w:val="00660F4E"/>
    <w:rsid w:val="00661EAF"/>
    <w:rsid w:val="006624D1"/>
    <w:rsid w:val="00662C38"/>
    <w:rsid w:val="0066378A"/>
    <w:rsid w:val="00664895"/>
    <w:rsid w:val="00664F28"/>
    <w:rsid w:val="00665330"/>
    <w:rsid w:val="00665573"/>
    <w:rsid w:val="006657A0"/>
    <w:rsid w:val="00666528"/>
    <w:rsid w:val="00666633"/>
    <w:rsid w:val="0066686A"/>
    <w:rsid w:val="006710FE"/>
    <w:rsid w:val="00671CBF"/>
    <w:rsid w:val="00672600"/>
    <w:rsid w:val="006739C1"/>
    <w:rsid w:val="00677DE3"/>
    <w:rsid w:val="006801FD"/>
    <w:rsid w:val="00680E66"/>
    <w:rsid w:val="00683E13"/>
    <w:rsid w:val="00684CBB"/>
    <w:rsid w:val="006854D9"/>
    <w:rsid w:val="006855FE"/>
    <w:rsid w:val="00692327"/>
    <w:rsid w:val="00692BEA"/>
    <w:rsid w:val="00693448"/>
    <w:rsid w:val="00693AE1"/>
    <w:rsid w:val="00693F01"/>
    <w:rsid w:val="006953C2"/>
    <w:rsid w:val="006A088B"/>
    <w:rsid w:val="006A3200"/>
    <w:rsid w:val="006A50DD"/>
    <w:rsid w:val="006A51E4"/>
    <w:rsid w:val="006A60D3"/>
    <w:rsid w:val="006A630C"/>
    <w:rsid w:val="006B09EA"/>
    <w:rsid w:val="006B1D80"/>
    <w:rsid w:val="006B28F9"/>
    <w:rsid w:val="006B295B"/>
    <w:rsid w:val="006B321D"/>
    <w:rsid w:val="006B336C"/>
    <w:rsid w:val="006B3620"/>
    <w:rsid w:val="006B4A21"/>
    <w:rsid w:val="006B583B"/>
    <w:rsid w:val="006B6710"/>
    <w:rsid w:val="006B76C8"/>
    <w:rsid w:val="006C0445"/>
    <w:rsid w:val="006C0FDB"/>
    <w:rsid w:val="006C21C6"/>
    <w:rsid w:val="006C4FFC"/>
    <w:rsid w:val="006C529B"/>
    <w:rsid w:val="006D0049"/>
    <w:rsid w:val="006D019C"/>
    <w:rsid w:val="006D0502"/>
    <w:rsid w:val="006D27C6"/>
    <w:rsid w:val="006D45FD"/>
    <w:rsid w:val="006D4BBF"/>
    <w:rsid w:val="006D6655"/>
    <w:rsid w:val="006D668F"/>
    <w:rsid w:val="006D7784"/>
    <w:rsid w:val="006E06BA"/>
    <w:rsid w:val="006E0CCD"/>
    <w:rsid w:val="006E287F"/>
    <w:rsid w:val="006E4673"/>
    <w:rsid w:val="006E4705"/>
    <w:rsid w:val="006E574D"/>
    <w:rsid w:val="006E5BE5"/>
    <w:rsid w:val="006E64F6"/>
    <w:rsid w:val="006E6A0F"/>
    <w:rsid w:val="006E77B0"/>
    <w:rsid w:val="006F0BE1"/>
    <w:rsid w:val="006F1CBF"/>
    <w:rsid w:val="006F1EE7"/>
    <w:rsid w:val="006F27DB"/>
    <w:rsid w:val="006F3023"/>
    <w:rsid w:val="006F38E6"/>
    <w:rsid w:val="006F3966"/>
    <w:rsid w:val="006F3E92"/>
    <w:rsid w:val="006F6FAA"/>
    <w:rsid w:val="006F71CF"/>
    <w:rsid w:val="006F7A20"/>
    <w:rsid w:val="00701629"/>
    <w:rsid w:val="0070249C"/>
    <w:rsid w:val="00702986"/>
    <w:rsid w:val="00703450"/>
    <w:rsid w:val="00703B2D"/>
    <w:rsid w:val="0070423F"/>
    <w:rsid w:val="007054D0"/>
    <w:rsid w:val="00705C1D"/>
    <w:rsid w:val="00710416"/>
    <w:rsid w:val="0071099D"/>
    <w:rsid w:val="007109EC"/>
    <w:rsid w:val="007113BD"/>
    <w:rsid w:val="007117FE"/>
    <w:rsid w:val="007135AA"/>
    <w:rsid w:val="00714C2F"/>
    <w:rsid w:val="00714DB8"/>
    <w:rsid w:val="00715629"/>
    <w:rsid w:val="00715D79"/>
    <w:rsid w:val="007175C7"/>
    <w:rsid w:val="00717C0A"/>
    <w:rsid w:val="0072024D"/>
    <w:rsid w:val="007210E4"/>
    <w:rsid w:val="0072132D"/>
    <w:rsid w:val="00723506"/>
    <w:rsid w:val="00725CA2"/>
    <w:rsid w:val="00725D85"/>
    <w:rsid w:val="00726810"/>
    <w:rsid w:val="00731FEA"/>
    <w:rsid w:val="007330BA"/>
    <w:rsid w:val="007353DE"/>
    <w:rsid w:val="00737819"/>
    <w:rsid w:val="007420F9"/>
    <w:rsid w:val="007441FE"/>
    <w:rsid w:val="00745B5B"/>
    <w:rsid w:val="007531EB"/>
    <w:rsid w:val="00753976"/>
    <w:rsid w:val="00756350"/>
    <w:rsid w:val="0075759F"/>
    <w:rsid w:val="00757926"/>
    <w:rsid w:val="007579C8"/>
    <w:rsid w:val="0076153A"/>
    <w:rsid w:val="00761A45"/>
    <w:rsid w:val="00761DDE"/>
    <w:rsid w:val="00761F8C"/>
    <w:rsid w:val="00767B49"/>
    <w:rsid w:val="00770A5F"/>
    <w:rsid w:val="00770C58"/>
    <w:rsid w:val="00773E86"/>
    <w:rsid w:val="00774815"/>
    <w:rsid w:val="007753EC"/>
    <w:rsid w:val="00775793"/>
    <w:rsid w:val="0077689A"/>
    <w:rsid w:val="00776B17"/>
    <w:rsid w:val="00780F6A"/>
    <w:rsid w:val="0078201A"/>
    <w:rsid w:val="007827FD"/>
    <w:rsid w:val="00782ACE"/>
    <w:rsid w:val="007844F2"/>
    <w:rsid w:val="00784E2D"/>
    <w:rsid w:val="00785ADE"/>
    <w:rsid w:val="00786E06"/>
    <w:rsid w:val="00787209"/>
    <w:rsid w:val="0079006A"/>
    <w:rsid w:val="00790743"/>
    <w:rsid w:val="0079138A"/>
    <w:rsid w:val="0079152C"/>
    <w:rsid w:val="00792097"/>
    <w:rsid w:val="00793CEE"/>
    <w:rsid w:val="00795424"/>
    <w:rsid w:val="00795E0E"/>
    <w:rsid w:val="007A0BB0"/>
    <w:rsid w:val="007A126B"/>
    <w:rsid w:val="007A1D1C"/>
    <w:rsid w:val="007A33AD"/>
    <w:rsid w:val="007A35E6"/>
    <w:rsid w:val="007A4090"/>
    <w:rsid w:val="007A4122"/>
    <w:rsid w:val="007A4D0E"/>
    <w:rsid w:val="007A57F5"/>
    <w:rsid w:val="007A5AE7"/>
    <w:rsid w:val="007B031D"/>
    <w:rsid w:val="007B10E8"/>
    <w:rsid w:val="007B74C8"/>
    <w:rsid w:val="007B791B"/>
    <w:rsid w:val="007B7AC0"/>
    <w:rsid w:val="007C09DF"/>
    <w:rsid w:val="007C2ED7"/>
    <w:rsid w:val="007C3879"/>
    <w:rsid w:val="007C3B6A"/>
    <w:rsid w:val="007C3BCE"/>
    <w:rsid w:val="007C4716"/>
    <w:rsid w:val="007C4925"/>
    <w:rsid w:val="007C7254"/>
    <w:rsid w:val="007D30AC"/>
    <w:rsid w:val="007D4D27"/>
    <w:rsid w:val="007D7009"/>
    <w:rsid w:val="007E08FA"/>
    <w:rsid w:val="007E0DBE"/>
    <w:rsid w:val="007E16E2"/>
    <w:rsid w:val="007E187B"/>
    <w:rsid w:val="007E2178"/>
    <w:rsid w:val="007E21B9"/>
    <w:rsid w:val="007E27EC"/>
    <w:rsid w:val="007E2B56"/>
    <w:rsid w:val="007E3B4B"/>
    <w:rsid w:val="007E43C9"/>
    <w:rsid w:val="007E46D8"/>
    <w:rsid w:val="007E4FEA"/>
    <w:rsid w:val="007E77E2"/>
    <w:rsid w:val="007E7BEA"/>
    <w:rsid w:val="007F06D5"/>
    <w:rsid w:val="007F0FDE"/>
    <w:rsid w:val="007F1A46"/>
    <w:rsid w:val="007F1F0F"/>
    <w:rsid w:val="007F3993"/>
    <w:rsid w:val="007F41E2"/>
    <w:rsid w:val="007F44EA"/>
    <w:rsid w:val="007F451B"/>
    <w:rsid w:val="007F4B44"/>
    <w:rsid w:val="007F4FA8"/>
    <w:rsid w:val="007F78DA"/>
    <w:rsid w:val="00800009"/>
    <w:rsid w:val="00800F71"/>
    <w:rsid w:val="008016F0"/>
    <w:rsid w:val="00802520"/>
    <w:rsid w:val="0080384A"/>
    <w:rsid w:val="0080404E"/>
    <w:rsid w:val="008048D3"/>
    <w:rsid w:val="00805ABF"/>
    <w:rsid w:val="00806798"/>
    <w:rsid w:val="00806A58"/>
    <w:rsid w:val="00806B36"/>
    <w:rsid w:val="00807651"/>
    <w:rsid w:val="00810F88"/>
    <w:rsid w:val="00812620"/>
    <w:rsid w:val="00813633"/>
    <w:rsid w:val="00813867"/>
    <w:rsid w:val="008143C8"/>
    <w:rsid w:val="00814468"/>
    <w:rsid w:val="00814771"/>
    <w:rsid w:val="00814F3F"/>
    <w:rsid w:val="008157D5"/>
    <w:rsid w:val="00816114"/>
    <w:rsid w:val="00817D26"/>
    <w:rsid w:val="00817EEE"/>
    <w:rsid w:val="008206BD"/>
    <w:rsid w:val="008220E5"/>
    <w:rsid w:val="00823B4C"/>
    <w:rsid w:val="00824865"/>
    <w:rsid w:val="00824C57"/>
    <w:rsid w:val="00826FD1"/>
    <w:rsid w:val="00827529"/>
    <w:rsid w:val="0083197F"/>
    <w:rsid w:val="0083343E"/>
    <w:rsid w:val="00834C9C"/>
    <w:rsid w:val="008357C0"/>
    <w:rsid w:val="00835950"/>
    <w:rsid w:val="00836262"/>
    <w:rsid w:val="008363DA"/>
    <w:rsid w:val="008367C5"/>
    <w:rsid w:val="008367C9"/>
    <w:rsid w:val="00836A3B"/>
    <w:rsid w:val="008372FD"/>
    <w:rsid w:val="00840642"/>
    <w:rsid w:val="008426AA"/>
    <w:rsid w:val="0084399E"/>
    <w:rsid w:val="00846928"/>
    <w:rsid w:val="008473B1"/>
    <w:rsid w:val="00847961"/>
    <w:rsid w:val="00847DF0"/>
    <w:rsid w:val="00851371"/>
    <w:rsid w:val="00851AB2"/>
    <w:rsid w:val="00851C75"/>
    <w:rsid w:val="00854F23"/>
    <w:rsid w:val="00856145"/>
    <w:rsid w:val="008562A4"/>
    <w:rsid w:val="00856403"/>
    <w:rsid w:val="008572EC"/>
    <w:rsid w:val="00862AFF"/>
    <w:rsid w:val="00863B37"/>
    <w:rsid w:val="008646A8"/>
    <w:rsid w:val="008656C6"/>
    <w:rsid w:val="00866421"/>
    <w:rsid w:val="00866DF2"/>
    <w:rsid w:val="00867C37"/>
    <w:rsid w:val="008700A5"/>
    <w:rsid w:val="008700D1"/>
    <w:rsid w:val="0087128B"/>
    <w:rsid w:val="00871840"/>
    <w:rsid w:val="00872AE8"/>
    <w:rsid w:val="00872BC8"/>
    <w:rsid w:val="008741BB"/>
    <w:rsid w:val="00874A26"/>
    <w:rsid w:val="00874EA2"/>
    <w:rsid w:val="008765E5"/>
    <w:rsid w:val="00876DC8"/>
    <w:rsid w:val="008779A5"/>
    <w:rsid w:val="00877EAF"/>
    <w:rsid w:val="00880523"/>
    <w:rsid w:val="008807D0"/>
    <w:rsid w:val="008810FE"/>
    <w:rsid w:val="0088187A"/>
    <w:rsid w:val="0088188A"/>
    <w:rsid w:val="008822DD"/>
    <w:rsid w:val="0088299C"/>
    <w:rsid w:val="00884C3A"/>
    <w:rsid w:val="00885338"/>
    <w:rsid w:val="00887243"/>
    <w:rsid w:val="008907C4"/>
    <w:rsid w:val="00891200"/>
    <w:rsid w:val="00891ABD"/>
    <w:rsid w:val="00892113"/>
    <w:rsid w:val="0089322A"/>
    <w:rsid w:val="008932F0"/>
    <w:rsid w:val="00897888"/>
    <w:rsid w:val="008A0747"/>
    <w:rsid w:val="008A1014"/>
    <w:rsid w:val="008A2C34"/>
    <w:rsid w:val="008A5C9A"/>
    <w:rsid w:val="008B0993"/>
    <w:rsid w:val="008B1C4F"/>
    <w:rsid w:val="008B2BAB"/>
    <w:rsid w:val="008B5719"/>
    <w:rsid w:val="008B697F"/>
    <w:rsid w:val="008B6A71"/>
    <w:rsid w:val="008C04A2"/>
    <w:rsid w:val="008C37A0"/>
    <w:rsid w:val="008C42DA"/>
    <w:rsid w:val="008C4CDD"/>
    <w:rsid w:val="008C533F"/>
    <w:rsid w:val="008D0115"/>
    <w:rsid w:val="008D12E3"/>
    <w:rsid w:val="008D150B"/>
    <w:rsid w:val="008D17CD"/>
    <w:rsid w:val="008D1DAF"/>
    <w:rsid w:val="008D2292"/>
    <w:rsid w:val="008D29C3"/>
    <w:rsid w:val="008D38BB"/>
    <w:rsid w:val="008D3DDC"/>
    <w:rsid w:val="008D4FED"/>
    <w:rsid w:val="008D5A3E"/>
    <w:rsid w:val="008D753C"/>
    <w:rsid w:val="008E14A9"/>
    <w:rsid w:val="008E1DD4"/>
    <w:rsid w:val="008E29F6"/>
    <w:rsid w:val="008E351D"/>
    <w:rsid w:val="008E3760"/>
    <w:rsid w:val="008E377C"/>
    <w:rsid w:val="008E6B0B"/>
    <w:rsid w:val="008E763D"/>
    <w:rsid w:val="008F0E26"/>
    <w:rsid w:val="008F0F48"/>
    <w:rsid w:val="008F2640"/>
    <w:rsid w:val="008F3254"/>
    <w:rsid w:val="008F4296"/>
    <w:rsid w:val="008F48CE"/>
    <w:rsid w:val="008F52B0"/>
    <w:rsid w:val="008F5576"/>
    <w:rsid w:val="008F74E6"/>
    <w:rsid w:val="00900651"/>
    <w:rsid w:val="00900B23"/>
    <w:rsid w:val="00901C7F"/>
    <w:rsid w:val="00901C9B"/>
    <w:rsid w:val="00901CB7"/>
    <w:rsid w:val="009031B0"/>
    <w:rsid w:val="009041B4"/>
    <w:rsid w:val="009043A6"/>
    <w:rsid w:val="00904A98"/>
    <w:rsid w:val="0090505B"/>
    <w:rsid w:val="00906609"/>
    <w:rsid w:val="00906BAF"/>
    <w:rsid w:val="009077F8"/>
    <w:rsid w:val="00907BD9"/>
    <w:rsid w:val="00907EBB"/>
    <w:rsid w:val="00910407"/>
    <w:rsid w:val="00910FB5"/>
    <w:rsid w:val="00911FB2"/>
    <w:rsid w:val="00912F19"/>
    <w:rsid w:val="00913332"/>
    <w:rsid w:val="009136AD"/>
    <w:rsid w:val="00913AA7"/>
    <w:rsid w:val="00914672"/>
    <w:rsid w:val="009149EA"/>
    <w:rsid w:val="00914E3D"/>
    <w:rsid w:val="00915847"/>
    <w:rsid w:val="00915AF0"/>
    <w:rsid w:val="009168C4"/>
    <w:rsid w:val="009178A7"/>
    <w:rsid w:val="00923DA7"/>
    <w:rsid w:val="00923E42"/>
    <w:rsid w:val="009265F7"/>
    <w:rsid w:val="00927667"/>
    <w:rsid w:val="00927F64"/>
    <w:rsid w:val="00932998"/>
    <w:rsid w:val="00932F68"/>
    <w:rsid w:val="00933506"/>
    <w:rsid w:val="0093357A"/>
    <w:rsid w:val="00933DF3"/>
    <w:rsid w:val="0093599A"/>
    <w:rsid w:val="00936344"/>
    <w:rsid w:val="009378A5"/>
    <w:rsid w:val="00937C66"/>
    <w:rsid w:val="00937D61"/>
    <w:rsid w:val="009426D0"/>
    <w:rsid w:val="009432AE"/>
    <w:rsid w:val="00944534"/>
    <w:rsid w:val="00944AB0"/>
    <w:rsid w:val="00944DE0"/>
    <w:rsid w:val="00945481"/>
    <w:rsid w:val="0094633E"/>
    <w:rsid w:val="0094654F"/>
    <w:rsid w:val="00946B6F"/>
    <w:rsid w:val="00946C4A"/>
    <w:rsid w:val="00946E76"/>
    <w:rsid w:val="00947011"/>
    <w:rsid w:val="00947C1B"/>
    <w:rsid w:val="00950527"/>
    <w:rsid w:val="00950709"/>
    <w:rsid w:val="00950EC2"/>
    <w:rsid w:val="009528A9"/>
    <w:rsid w:val="00952BA3"/>
    <w:rsid w:val="00953663"/>
    <w:rsid w:val="00953E28"/>
    <w:rsid w:val="00954423"/>
    <w:rsid w:val="009551B4"/>
    <w:rsid w:val="00955581"/>
    <w:rsid w:val="00956CFE"/>
    <w:rsid w:val="009573CB"/>
    <w:rsid w:val="0095778F"/>
    <w:rsid w:val="00960AFE"/>
    <w:rsid w:val="00960C91"/>
    <w:rsid w:val="009621A6"/>
    <w:rsid w:val="00962EE2"/>
    <w:rsid w:val="009631FA"/>
    <w:rsid w:val="00964D57"/>
    <w:rsid w:val="00965293"/>
    <w:rsid w:val="00965D69"/>
    <w:rsid w:val="00967DEE"/>
    <w:rsid w:val="00970B6E"/>
    <w:rsid w:val="00970FE1"/>
    <w:rsid w:val="00971D2B"/>
    <w:rsid w:val="00974252"/>
    <w:rsid w:val="00974851"/>
    <w:rsid w:val="00976062"/>
    <w:rsid w:val="009768CE"/>
    <w:rsid w:val="009819C6"/>
    <w:rsid w:val="00981D59"/>
    <w:rsid w:val="0098321C"/>
    <w:rsid w:val="00983E3E"/>
    <w:rsid w:val="0098507E"/>
    <w:rsid w:val="0098541C"/>
    <w:rsid w:val="0098688E"/>
    <w:rsid w:val="009876BA"/>
    <w:rsid w:val="00990752"/>
    <w:rsid w:val="00990849"/>
    <w:rsid w:val="00991525"/>
    <w:rsid w:val="00991DE4"/>
    <w:rsid w:val="00991FD4"/>
    <w:rsid w:val="0099245C"/>
    <w:rsid w:val="00993838"/>
    <w:rsid w:val="00993C5D"/>
    <w:rsid w:val="00995B23"/>
    <w:rsid w:val="0099758D"/>
    <w:rsid w:val="00997D8B"/>
    <w:rsid w:val="009A0F31"/>
    <w:rsid w:val="009A2876"/>
    <w:rsid w:val="009A328E"/>
    <w:rsid w:val="009A5B3F"/>
    <w:rsid w:val="009A5E85"/>
    <w:rsid w:val="009A6309"/>
    <w:rsid w:val="009A699D"/>
    <w:rsid w:val="009A7FE7"/>
    <w:rsid w:val="009B014E"/>
    <w:rsid w:val="009B2907"/>
    <w:rsid w:val="009B318D"/>
    <w:rsid w:val="009B4539"/>
    <w:rsid w:val="009B4F3F"/>
    <w:rsid w:val="009B5EBE"/>
    <w:rsid w:val="009B783A"/>
    <w:rsid w:val="009C0C52"/>
    <w:rsid w:val="009C0C9C"/>
    <w:rsid w:val="009C0DC5"/>
    <w:rsid w:val="009C0DCB"/>
    <w:rsid w:val="009C13B7"/>
    <w:rsid w:val="009C1454"/>
    <w:rsid w:val="009C27F9"/>
    <w:rsid w:val="009C32F1"/>
    <w:rsid w:val="009C3A78"/>
    <w:rsid w:val="009C3BDD"/>
    <w:rsid w:val="009C4A95"/>
    <w:rsid w:val="009C4A99"/>
    <w:rsid w:val="009C4E23"/>
    <w:rsid w:val="009C578E"/>
    <w:rsid w:val="009C5F5F"/>
    <w:rsid w:val="009D0B4E"/>
    <w:rsid w:val="009D1546"/>
    <w:rsid w:val="009D1FCA"/>
    <w:rsid w:val="009D2B49"/>
    <w:rsid w:val="009D5704"/>
    <w:rsid w:val="009D5780"/>
    <w:rsid w:val="009D6017"/>
    <w:rsid w:val="009D6E80"/>
    <w:rsid w:val="009D6FEC"/>
    <w:rsid w:val="009D7FE9"/>
    <w:rsid w:val="009E047A"/>
    <w:rsid w:val="009E08DA"/>
    <w:rsid w:val="009E1FB1"/>
    <w:rsid w:val="009E246C"/>
    <w:rsid w:val="009E2898"/>
    <w:rsid w:val="009E308D"/>
    <w:rsid w:val="009E68CD"/>
    <w:rsid w:val="009E7F43"/>
    <w:rsid w:val="009F199F"/>
    <w:rsid w:val="009F256C"/>
    <w:rsid w:val="009F3A24"/>
    <w:rsid w:val="009F3F74"/>
    <w:rsid w:val="009F51E3"/>
    <w:rsid w:val="009F65AE"/>
    <w:rsid w:val="00A0144B"/>
    <w:rsid w:val="00A01D63"/>
    <w:rsid w:val="00A0282B"/>
    <w:rsid w:val="00A02D25"/>
    <w:rsid w:val="00A04121"/>
    <w:rsid w:val="00A04718"/>
    <w:rsid w:val="00A06B29"/>
    <w:rsid w:val="00A07744"/>
    <w:rsid w:val="00A104FB"/>
    <w:rsid w:val="00A11177"/>
    <w:rsid w:val="00A1121D"/>
    <w:rsid w:val="00A1130A"/>
    <w:rsid w:val="00A11712"/>
    <w:rsid w:val="00A1183D"/>
    <w:rsid w:val="00A1339A"/>
    <w:rsid w:val="00A142E9"/>
    <w:rsid w:val="00A148CB"/>
    <w:rsid w:val="00A14FF2"/>
    <w:rsid w:val="00A16AC3"/>
    <w:rsid w:val="00A17243"/>
    <w:rsid w:val="00A200BB"/>
    <w:rsid w:val="00A20B3E"/>
    <w:rsid w:val="00A21866"/>
    <w:rsid w:val="00A219F6"/>
    <w:rsid w:val="00A2397A"/>
    <w:rsid w:val="00A2589C"/>
    <w:rsid w:val="00A25C8E"/>
    <w:rsid w:val="00A2771C"/>
    <w:rsid w:val="00A27B41"/>
    <w:rsid w:val="00A30818"/>
    <w:rsid w:val="00A310E2"/>
    <w:rsid w:val="00A31FB3"/>
    <w:rsid w:val="00A34757"/>
    <w:rsid w:val="00A3596B"/>
    <w:rsid w:val="00A35A2A"/>
    <w:rsid w:val="00A36195"/>
    <w:rsid w:val="00A36BBB"/>
    <w:rsid w:val="00A36CAA"/>
    <w:rsid w:val="00A37982"/>
    <w:rsid w:val="00A37F15"/>
    <w:rsid w:val="00A40896"/>
    <w:rsid w:val="00A4123A"/>
    <w:rsid w:val="00A41595"/>
    <w:rsid w:val="00A41FDF"/>
    <w:rsid w:val="00A420AA"/>
    <w:rsid w:val="00A426B8"/>
    <w:rsid w:val="00A436D3"/>
    <w:rsid w:val="00A4394F"/>
    <w:rsid w:val="00A44950"/>
    <w:rsid w:val="00A46117"/>
    <w:rsid w:val="00A46A71"/>
    <w:rsid w:val="00A46F83"/>
    <w:rsid w:val="00A4765E"/>
    <w:rsid w:val="00A47F37"/>
    <w:rsid w:val="00A510F1"/>
    <w:rsid w:val="00A51DF4"/>
    <w:rsid w:val="00A52930"/>
    <w:rsid w:val="00A53323"/>
    <w:rsid w:val="00A53967"/>
    <w:rsid w:val="00A53B90"/>
    <w:rsid w:val="00A547DB"/>
    <w:rsid w:val="00A555B9"/>
    <w:rsid w:val="00A5715A"/>
    <w:rsid w:val="00A608DF"/>
    <w:rsid w:val="00A60EDF"/>
    <w:rsid w:val="00A61022"/>
    <w:rsid w:val="00A620F7"/>
    <w:rsid w:val="00A62188"/>
    <w:rsid w:val="00A62D4E"/>
    <w:rsid w:val="00A65C1E"/>
    <w:rsid w:val="00A6614C"/>
    <w:rsid w:val="00A6666F"/>
    <w:rsid w:val="00A6720F"/>
    <w:rsid w:val="00A67F86"/>
    <w:rsid w:val="00A70B94"/>
    <w:rsid w:val="00A71951"/>
    <w:rsid w:val="00A71CBC"/>
    <w:rsid w:val="00A72660"/>
    <w:rsid w:val="00A7312C"/>
    <w:rsid w:val="00A764B8"/>
    <w:rsid w:val="00A7672E"/>
    <w:rsid w:val="00A776BF"/>
    <w:rsid w:val="00A77BEA"/>
    <w:rsid w:val="00A80071"/>
    <w:rsid w:val="00A80B7E"/>
    <w:rsid w:val="00A80E17"/>
    <w:rsid w:val="00A827A6"/>
    <w:rsid w:val="00A84A1A"/>
    <w:rsid w:val="00A84DBC"/>
    <w:rsid w:val="00A84E87"/>
    <w:rsid w:val="00A84F4A"/>
    <w:rsid w:val="00A873E2"/>
    <w:rsid w:val="00A87609"/>
    <w:rsid w:val="00A908E2"/>
    <w:rsid w:val="00A90A79"/>
    <w:rsid w:val="00A90DAF"/>
    <w:rsid w:val="00A91066"/>
    <w:rsid w:val="00A911C5"/>
    <w:rsid w:val="00A91AE5"/>
    <w:rsid w:val="00A92864"/>
    <w:rsid w:val="00A9295F"/>
    <w:rsid w:val="00A92C9E"/>
    <w:rsid w:val="00A932EA"/>
    <w:rsid w:val="00A936EA"/>
    <w:rsid w:val="00A93D7E"/>
    <w:rsid w:val="00A949DB"/>
    <w:rsid w:val="00A9656A"/>
    <w:rsid w:val="00A976DE"/>
    <w:rsid w:val="00AA19EF"/>
    <w:rsid w:val="00AA2D01"/>
    <w:rsid w:val="00AA30AE"/>
    <w:rsid w:val="00AA6890"/>
    <w:rsid w:val="00AA7175"/>
    <w:rsid w:val="00AB09F8"/>
    <w:rsid w:val="00AB1D86"/>
    <w:rsid w:val="00AB224B"/>
    <w:rsid w:val="00AB24A4"/>
    <w:rsid w:val="00AB26A9"/>
    <w:rsid w:val="00AB367F"/>
    <w:rsid w:val="00AB4BF5"/>
    <w:rsid w:val="00AB4E4F"/>
    <w:rsid w:val="00AB5F6A"/>
    <w:rsid w:val="00AB6AF1"/>
    <w:rsid w:val="00AB75DF"/>
    <w:rsid w:val="00AC01F5"/>
    <w:rsid w:val="00AC038B"/>
    <w:rsid w:val="00AC28C2"/>
    <w:rsid w:val="00AC2FEA"/>
    <w:rsid w:val="00AC5281"/>
    <w:rsid w:val="00AC5DB6"/>
    <w:rsid w:val="00AC5E39"/>
    <w:rsid w:val="00AC63BD"/>
    <w:rsid w:val="00AC6442"/>
    <w:rsid w:val="00AC6AFB"/>
    <w:rsid w:val="00AC7D6B"/>
    <w:rsid w:val="00AD11EC"/>
    <w:rsid w:val="00AD2F22"/>
    <w:rsid w:val="00AD302F"/>
    <w:rsid w:val="00AD3372"/>
    <w:rsid w:val="00AD355A"/>
    <w:rsid w:val="00AD4C85"/>
    <w:rsid w:val="00AE00CC"/>
    <w:rsid w:val="00AE1452"/>
    <w:rsid w:val="00AE172D"/>
    <w:rsid w:val="00AE199D"/>
    <w:rsid w:val="00AE1ECE"/>
    <w:rsid w:val="00AE288A"/>
    <w:rsid w:val="00AE404B"/>
    <w:rsid w:val="00AE4D9B"/>
    <w:rsid w:val="00AE4E43"/>
    <w:rsid w:val="00AE5287"/>
    <w:rsid w:val="00AE57D5"/>
    <w:rsid w:val="00AE5986"/>
    <w:rsid w:val="00AE636A"/>
    <w:rsid w:val="00AE6CEC"/>
    <w:rsid w:val="00AE6D5C"/>
    <w:rsid w:val="00AE7FF4"/>
    <w:rsid w:val="00AF1BA2"/>
    <w:rsid w:val="00AF217D"/>
    <w:rsid w:val="00AF3268"/>
    <w:rsid w:val="00AF4F43"/>
    <w:rsid w:val="00AF5F74"/>
    <w:rsid w:val="00AF6035"/>
    <w:rsid w:val="00B000EF"/>
    <w:rsid w:val="00B02062"/>
    <w:rsid w:val="00B03B13"/>
    <w:rsid w:val="00B049EC"/>
    <w:rsid w:val="00B06438"/>
    <w:rsid w:val="00B07E13"/>
    <w:rsid w:val="00B07F53"/>
    <w:rsid w:val="00B10ED9"/>
    <w:rsid w:val="00B112CD"/>
    <w:rsid w:val="00B114DA"/>
    <w:rsid w:val="00B119FE"/>
    <w:rsid w:val="00B11A76"/>
    <w:rsid w:val="00B12CF7"/>
    <w:rsid w:val="00B134EC"/>
    <w:rsid w:val="00B13B83"/>
    <w:rsid w:val="00B159A4"/>
    <w:rsid w:val="00B16383"/>
    <w:rsid w:val="00B172A5"/>
    <w:rsid w:val="00B17A7E"/>
    <w:rsid w:val="00B20337"/>
    <w:rsid w:val="00B2260F"/>
    <w:rsid w:val="00B2439B"/>
    <w:rsid w:val="00B249FE"/>
    <w:rsid w:val="00B24C06"/>
    <w:rsid w:val="00B24CAB"/>
    <w:rsid w:val="00B24E69"/>
    <w:rsid w:val="00B25856"/>
    <w:rsid w:val="00B2696F"/>
    <w:rsid w:val="00B26FD6"/>
    <w:rsid w:val="00B27038"/>
    <w:rsid w:val="00B30501"/>
    <w:rsid w:val="00B30AD4"/>
    <w:rsid w:val="00B31768"/>
    <w:rsid w:val="00B33AA8"/>
    <w:rsid w:val="00B34BE9"/>
    <w:rsid w:val="00B351DA"/>
    <w:rsid w:val="00B3706C"/>
    <w:rsid w:val="00B371A6"/>
    <w:rsid w:val="00B37928"/>
    <w:rsid w:val="00B37AB3"/>
    <w:rsid w:val="00B407B9"/>
    <w:rsid w:val="00B407BF"/>
    <w:rsid w:val="00B40FCE"/>
    <w:rsid w:val="00B425BC"/>
    <w:rsid w:val="00B43ECF"/>
    <w:rsid w:val="00B44F1A"/>
    <w:rsid w:val="00B45CC5"/>
    <w:rsid w:val="00B45DFA"/>
    <w:rsid w:val="00B4612C"/>
    <w:rsid w:val="00B46236"/>
    <w:rsid w:val="00B46352"/>
    <w:rsid w:val="00B4638A"/>
    <w:rsid w:val="00B51687"/>
    <w:rsid w:val="00B5237E"/>
    <w:rsid w:val="00B52BFD"/>
    <w:rsid w:val="00B53A20"/>
    <w:rsid w:val="00B54DA8"/>
    <w:rsid w:val="00B56161"/>
    <w:rsid w:val="00B5682E"/>
    <w:rsid w:val="00B56A51"/>
    <w:rsid w:val="00B57773"/>
    <w:rsid w:val="00B614F0"/>
    <w:rsid w:val="00B61B88"/>
    <w:rsid w:val="00B61E22"/>
    <w:rsid w:val="00B63987"/>
    <w:rsid w:val="00B66E58"/>
    <w:rsid w:val="00B70728"/>
    <w:rsid w:val="00B7262C"/>
    <w:rsid w:val="00B73A72"/>
    <w:rsid w:val="00B745D8"/>
    <w:rsid w:val="00B746DD"/>
    <w:rsid w:val="00B74D2D"/>
    <w:rsid w:val="00B75A93"/>
    <w:rsid w:val="00B77104"/>
    <w:rsid w:val="00B80149"/>
    <w:rsid w:val="00B802A9"/>
    <w:rsid w:val="00B8046F"/>
    <w:rsid w:val="00B81C75"/>
    <w:rsid w:val="00B826A2"/>
    <w:rsid w:val="00B84E7E"/>
    <w:rsid w:val="00B84F0E"/>
    <w:rsid w:val="00B85373"/>
    <w:rsid w:val="00B8582D"/>
    <w:rsid w:val="00B85AAA"/>
    <w:rsid w:val="00B86625"/>
    <w:rsid w:val="00B872FA"/>
    <w:rsid w:val="00B90D52"/>
    <w:rsid w:val="00B9174C"/>
    <w:rsid w:val="00B923B5"/>
    <w:rsid w:val="00B92416"/>
    <w:rsid w:val="00B925EF"/>
    <w:rsid w:val="00B9469F"/>
    <w:rsid w:val="00B94D04"/>
    <w:rsid w:val="00B96778"/>
    <w:rsid w:val="00B968A4"/>
    <w:rsid w:val="00B96D74"/>
    <w:rsid w:val="00B97374"/>
    <w:rsid w:val="00B97932"/>
    <w:rsid w:val="00B97DF9"/>
    <w:rsid w:val="00BA00AE"/>
    <w:rsid w:val="00BA00E0"/>
    <w:rsid w:val="00BA0FBC"/>
    <w:rsid w:val="00BA627A"/>
    <w:rsid w:val="00BA76A7"/>
    <w:rsid w:val="00BB23EA"/>
    <w:rsid w:val="00BB3720"/>
    <w:rsid w:val="00BB3E15"/>
    <w:rsid w:val="00BB6DFB"/>
    <w:rsid w:val="00BC0771"/>
    <w:rsid w:val="00BC20A4"/>
    <w:rsid w:val="00BC275D"/>
    <w:rsid w:val="00BC2A3B"/>
    <w:rsid w:val="00BC2F92"/>
    <w:rsid w:val="00BC3941"/>
    <w:rsid w:val="00BC44AB"/>
    <w:rsid w:val="00BC4F45"/>
    <w:rsid w:val="00BC5182"/>
    <w:rsid w:val="00BC5DCB"/>
    <w:rsid w:val="00BC67E7"/>
    <w:rsid w:val="00BC7459"/>
    <w:rsid w:val="00BC7A3F"/>
    <w:rsid w:val="00BD09AB"/>
    <w:rsid w:val="00BD1C6A"/>
    <w:rsid w:val="00BD39E2"/>
    <w:rsid w:val="00BD40DF"/>
    <w:rsid w:val="00BD4794"/>
    <w:rsid w:val="00BD4E1A"/>
    <w:rsid w:val="00BD615E"/>
    <w:rsid w:val="00BE008C"/>
    <w:rsid w:val="00BE0818"/>
    <w:rsid w:val="00BE0BDD"/>
    <w:rsid w:val="00BE11D6"/>
    <w:rsid w:val="00BE15D3"/>
    <w:rsid w:val="00BE27B8"/>
    <w:rsid w:val="00BE3B91"/>
    <w:rsid w:val="00BE3C04"/>
    <w:rsid w:val="00BE557E"/>
    <w:rsid w:val="00BE5582"/>
    <w:rsid w:val="00BE6879"/>
    <w:rsid w:val="00BE7380"/>
    <w:rsid w:val="00BE7B41"/>
    <w:rsid w:val="00BE7D27"/>
    <w:rsid w:val="00BF1166"/>
    <w:rsid w:val="00BF17DB"/>
    <w:rsid w:val="00BF3DC6"/>
    <w:rsid w:val="00BF4A2A"/>
    <w:rsid w:val="00BF5E31"/>
    <w:rsid w:val="00BF5F68"/>
    <w:rsid w:val="00BF627B"/>
    <w:rsid w:val="00BF70B1"/>
    <w:rsid w:val="00BF7B37"/>
    <w:rsid w:val="00BF7FD2"/>
    <w:rsid w:val="00C00378"/>
    <w:rsid w:val="00C00533"/>
    <w:rsid w:val="00C00974"/>
    <w:rsid w:val="00C018DF"/>
    <w:rsid w:val="00C01D8D"/>
    <w:rsid w:val="00C07E4C"/>
    <w:rsid w:val="00C11DF5"/>
    <w:rsid w:val="00C12E1A"/>
    <w:rsid w:val="00C1448E"/>
    <w:rsid w:val="00C14A4A"/>
    <w:rsid w:val="00C15831"/>
    <w:rsid w:val="00C1632C"/>
    <w:rsid w:val="00C17B82"/>
    <w:rsid w:val="00C22054"/>
    <w:rsid w:val="00C22229"/>
    <w:rsid w:val="00C2242D"/>
    <w:rsid w:val="00C22B22"/>
    <w:rsid w:val="00C238D5"/>
    <w:rsid w:val="00C2460C"/>
    <w:rsid w:val="00C25331"/>
    <w:rsid w:val="00C25512"/>
    <w:rsid w:val="00C2551C"/>
    <w:rsid w:val="00C255C9"/>
    <w:rsid w:val="00C2640A"/>
    <w:rsid w:val="00C26DE3"/>
    <w:rsid w:val="00C2717C"/>
    <w:rsid w:val="00C2739B"/>
    <w:rsid w:val="00C31BB8"/>
    <w:rsid w:val="00C320AC"/>
    <w:rsid w:val="00C32A19"/>
    <w:rsid w:val="00C34A41"/>
    <w:rsid w:val="00C34CAE"/>
    <w:rsid w:val="00C34E46"/>
    <w:rsid w:val="00C356DA"/>
    <w:rsid w:val="00C35CC2"/>
    <w:rsid w:val="00C37115"/>
    <w:rsid w:val="00C371D0"/>
    <w:rsid w:val="00C4088E"/>
    <w:rsid w:val="00C42736"/>
    <w:rsid w:val="00C43231"/>
    <w:rsid w:val="00C43DDD"/>
    <w:rsid w:val="00C45603"/>
    <w:rsid w:val="00C46E22"/>
    <w:rsid w:val="00C47804"/>
    <w:rsid w:val="00C505A8"/>
    <w:rsid w:val="00C5074D"/>
    <w:rsid w:val="00C5116C"/>
    <w:rsid w:val="00C511F6"/>
    <w:rsid w:val="00C52244"/>
    <w:rsid w:val="00C542D5"/>
    <w:rsid w:val="00C544B5"/>
    <w:rsid w:val="00C54E4E"/>
    <w:rsid w:val="00C559D9"/>
    <w:rsid w:val="00C55BAC"/>
    <w:rsid w:val="00C5740B"/>
    <w:rsid w:val="00C57A48"/>
    <w:rsid w:val="00C57DDB"/>
    <w:rsid w:val="00C60746"/>
    <w:rsid w:val="00C607DD"/>
    <w:rsid w:val="00C626AB"/>
    <w:rsid w:val="00C6398C"/>
    <w:rsid w:val="00C6413E"/>
    <w:rsid w:val="00C64E5D"/>
    <w:rsid w:val="00C6663A"/>
    <w:rsid w:val="00C66AF1"/>
    <w:rsid w:val="00C70D9A"/>
    <w:rsid w:val="00C71539"/>
    <w:rsid w:val="00C71DBC"/>
    <w:rsid w:val="00C71FA9"/>
    <w:rsid w:val="00C723D7"/>
    <w:rsid w:val="00C72CBD"/>
    <w:rsid w:val="00C7337E"/>
    <w:rsid w:val="00C73B91"/>
    <w:rsid w:val="00C73ED2"/>
    <w:rsid w:val="00C76CE0"/>
    <w:rsid w:val="00C77787"/>
    <w:rsid w:val="00C77FEF"/>
    <w:rsid w:val="00C809D3"/>
    <w:rsid w:val="00C811A2"/>
    <w:rsid w:val="00C82485"/>
    <w:rsid w:val="00C8390A"/>
    <w:rsid w:val="00C8430D"/>
    <w:rsid w:val="00C84467"/>
    <w:rsid w:val="00C8484D"/>
    <w:rsid w:val="00C85D05"/>
    <w:rsid w:val="00C86E66"/>
    <w:rsid w:val="00C87A5C"/>
    <w:rsid w:val="00C914A2"/>
    <w:rsid w:val="00C91C78"/>
    <w:rsid w:val="00C92092"/>
    <w:rsid w:val="00C92DA3"/>
    <w:rsid w:val="00C935CA"/>
    <w:rsid w:val="00C941EC"/>
    <w:rsid w:val="00C94E57"/>
    <w:rsid w:val="00C94FA2"/>
    <w:rsid w:val="00C9669E"/>
    <w:rsid w:val="00C9715E"/>
    <w:rsid w:val="00CA0331"/>
    <w:rsid w:val="00CA0CB2"/>
    <w:rsid w:val="00CA33F6"/>
    <w:rsid w:val="00CA3A45"/>
    <w:rsid w:val="00CA3C7E"/>
    <w:rsid w:val="00CA3D92"/>
    <w:rsid w:val="00CA3E98"/>
    <w:rsid w:val="00CA3FAD"/>
    <w:rsid w:val="00CA5A8A"/>
    <w:rsid w:val="00CA5D6C"/>
    <w:rsid w:val="00CA69A5"/>
    <w:rsid w:val="00CA76D4"/>
    <w:rsid w:val="00CA7DDA"/>
    <w:rsid w:val="00CB0051"/>
    <w:rsid w:val="00CB04A2"/>
    <w:rsid w:val="00CB1054"/>
    <w:rsid w:val="00CB1775"/>
    <w:rsid w:val="00CB2C82"/>
    <w:rsid w:val="00CB30D1"/>
    <w:rsid w:val="00CB4EAB"/>
    <w:rsid w:val="00CB519D"/>
    <w:rsid w:val="00CB53AF"/>
    <w:rsid w:val="00CB5EE2"/>
    <w:rsid w:val="00CB5FBE"/>
    <w:rsid w:val="00CC0C9B"/>
    <w:rsid w:val="00CC0CA5"/>
    <w:rsid w:val="00CC198E"/>
    <w:rsid w:val="00CC1A19"/>
    <w:rsid w:val="00CC2519"/>
    <w:rsid w:val="00CC4559"/>
    <w:rsid w:val="00CC622E"/>
    <w:rsid w:val="00CC690E"/>
    <w:rsid w:val="00CD0A45"/>
    <w:rsid w:val="00CD1481"/>
    <w:rsid w:val="00CD1674"/>
    <w:rsid w:val="00CD1699"/>
    <w:rsid w:val="00CD1E50"/>
    <w:rsid w:val="00CD3B68"/>
    <w:rsid w:val="00CD3B7D"/>
    <w:rsid w:val="00CD3EA7"/>
    <w:rsid w:val="00CD45E3"/>
    <w:rsid w:val="00CD4A6D"/>
    <w:rsid w:val="00CD7D22"/>
    <w:rsid w:val="00CE04C2"/>
    <w:rsid w:val="00CE04D9"/>
    <w:rsid w:val="00CE1B26"/>
    <w:rsid w:val="00CE2D87"/>
    <w:rsid w:val="00CE3060"/>
    <w:rsid w:val="00CE5D01"/>
    <w:rsid w:val="00CE7504"/>
    <w:rsid w:val="00CF0D2A"/>
    <w:rsid w:val="00CF1F3C"/>
    <w:rsid w:val="00CF206D"/>
    <w:rsid w:val="00CF2743"/>
    <w:rsid w:val="00CF28B3"/>
    <w:rsid w:val="00CF3177"/>
    <w:rsid w:val="00CF37D2"/>
    <w:rsid w:val="00CF3C26"/>
    <w:rsid w:val="00CF3F2F"/>
    <w:rsid w:val="00CF520A"/>
    <w:rsid w:val="00CF5F59"/>
    <w:rsid w:val="00CF68FA"/>
    <w:rsid w:val="00CF6D5A"/>
    <w:rsid w:val="00CF6E2E"/>
    <w:rsid w:val="00CF7900"/>
    <w:rsid w:val="00D01621"/>
    <w:rsid w:val="00D01F8F"/>
    <w:rsid w:val="00D024E2"/>
    <w:rsid w:val="00D02A2C"/>
    <w:rsid w:val="00D059EF"/>
    <w:rsid w:val="00D05ACB"/>
    <w:rsid w:val="00D06062"/>
    <w:rsid w:val="00D078D1"/>
    <w:rsid w:val="00D07973"/>
    <w:rsid w:val="00D102A2"/>
    <w:rsid w:val="00D14360"/>
    <w:rsid w:val="00D144BB"/>
    <w:rsid w:val="00D16100"/>
    <w:rsid w:val="00D1639B"/>
    <w:rsid w:val="00D16CE7"/>
    <w:rsid w:val="00D2160A"/>
    <w:rsid w:val="00D218FA"/>
    <w:rsid w:val="00D21CCF"/>
    <w:rsid w:val="00D2237F"/>
    <w:rsid w:val="00D2244F"/>
    <w:rsid w:val="00D23DB4"/>
    <w:rsid w:val="00D24914"/>
    <w:rsid w:val="00D2556F"/>
    <w:rsid w:val="00D25966"/>
    <w:rsid w:val="00D26547"/>
    <w:rsid w:val="00D3197A"/>
    <w:rsid w:val="00D32EC2"/>
    <w:rsid w:val="00D34BF0"/>
    <w:rsid w:val="00D35249"/>
    <w:rsid w:val="00D4013D"/>
    <w:rsid w:val="00D414E4"/>
    <w:rsid w:val="00D4180A"/>
    <w:rsid w:val="00D41867"/>
    <w:rsid w:val="00D42908"/>
    <w:rsid w:val="00D42CEF"/>
    <w:rsid w:val="00D4355D"/>
    <w:rsid w:val="00D44DCB"/>
    <w:rsid w:val="00D4565F"/>
    <w:rsid w:val="00D46788"/>
    <w:rsid w:val="00D46DC4"/>
    <w:rsid w:val="00D47214"/>
    <w:rsid w:val="00D47612"/>
    <w:rsid w:val="00D47827"/>
    <w:rsid w:val="00D507BE"/>
    <w:rsid w:val="00D50DFC"/>
    <w:rsid w:val="00D5129D"/>
    <w:rsid w:val="00D517A6"/>
    <w:rsid w:val="00D51D22"/>
    <w:rsid w:val="00D53A5A"/>
    <w:rsid w:val="00D5514B"/>
    <w:rsid w:val="00D5642F"/>
    <w:rsid w:val="00D57294"/>
    <w:rsid w:val="00D57C40"/>
    <w:rsid w:val="00D60267"/>
    <w:rsid w:val="00D60F9D"/>
    <w:rsid w:val="00D6172E"/>
    <w:rsid w:val="00D61C5A"/>
    <w:rsid w:val="00D62E9E"/>
    <w:rsid w:val="00D6543F"/>
    <w:rsid w:val="00D65590"/>
    <w:rsid w:val="00D6779D"/>
    <w:rsid w:val="00D67C53"/>
    <w:rsid w:val="00D70855"/>
    <w:rsid w:val="00D70B23"/>
    <w:rsid w:val="00D72A6F"/>
    <w:rsid w:val="00D7603A"/>
    <w:rsid w:val="00D774E0"/>
    <w:rsid w:val="00D77EB8"/>
    <w:rsid w:val="00D80555"/>
    <w:rsid w:val="00D808D7"/>
    <w:rsid w:val="00D80942"/>
    <w:rsid w:val="00D80A3E"/>
    <w:rsid w:val="00D80CE7"/>
    <w:rsid w:val="00D83DAF"/>
    <w:rsid w:val="00D846B4"/>
    <w:rsid w:val="00D852EE"/>
    <w:rsid w:val="00D855F8"/>
    <w:rsid w:val="00D85BF4"/>
    <w:rsid w:val="00D905F4"/>
    <w:rsid w:val="00D9102B"/>
    <w:rsid w:val="00D913EE"/>
    <w:rsid w:val="00D922C3"/>
    <w:rsid w:val="00D96581"/>
    <w:rsid w:val="00D97F18"/>
    <w:rsid w:val="00DA1C96"/>
    <w:rsid w:val="00DA27F3"/>
    <w:rsid w:val="00DA4E24"/>
    <w:rsid w:val="00DA5769"/>
    <w:rsid w:val="00DA6035"/>
    <w:rsid w:val="00DA61F2"/>
    <w:rsid w:val="00DA719E"/>
    <w:rsid w:val="00DA74AA"/>
    <w:rsid w:val="00DB1464"/>
    <w:rsid w:val="00DB188B"/>
    <w:rsid w:val="00DB4B4D"/>
    <w:rsid w:val="00DB59DD"/>
    <w:rsid w:val="00DB5BAA"/>
    <w:rsid w:val="00DB66A7"/>
    <w:rsid w:val="00DB6D6F"/>
    <w:rsid w:val="00DC093A"/>
    <w:rsid w:val="00DC22F6"/>
    <w:rsid w:val="00DC268C"/>
    <w:rsid w:val="00DC3F84"/>
    <w:rsid w:val="00DC5EC8"/>
    <w:rsid w:val="00DC67BE"/>
    <w:rsid w:val="00DC6C1B"/>
    <w:rsid w:val="00DC7E2F"/>
    <w:rsid w:val="00DD067F"/>
    <w:rsid w:val="00DD104A"/>
    <w:rsid w:val="00DD532B"/>
    <w:rsid w:val="00DD597D"/>
    <w:rsid w:val="00DD5CAC"/>
    <w:rsid w:val="00DD620D"/>
    <w:rsid w:val="00DD6C7A"/>
    <w:rsid w:val="00DD6CBC"/>
    <w:rsid w:val="00DE02E4"/>
    <w:rsid w:val="00DE093E"/>
    <w:rsid w:val="00DE3359"/>
    <w:rsid w:val="00DE3441"/>
    <w:rsid w:val="00DE377C"/>
    <w:rsid w:val="00DE4E7C"/>
    <w:rsid w:val="00DE6A00"/>
    <w:rsid w:val="00DE7A2E"/>
    <w:rsid w:val="00DF0296"/>
    <w:rsid w:val="00DF069D"/>
    <w:rsid w:val="00DF0B30"/>
    <w:rsid w:val="00DF0C01"/>
    <w:rsid w:val="00DF0F5A"/>
    <w:rsid w:val="00DF0FFE"/>
    <w:rsid w:val="00DF19C3"/>
    <w:rsid w:val="00DF5E78"/>
    <w:rsid w:val="00DF6B39"/>
    <w:rsid w:val="00E00976"/>
    <w:rsid w:val="00E03BC7"/>
    <w:rsid w:val="00E04CEF"/>
    <w:rsid w:val="00E04EE8"/>
    <w:rsid w:val="00E050E7"/>
    <w:rsid w:val="00E0598F"/>
    <w:rsid w:val="00E0638B"/>
    <w:rsid w:val="00E06B84"/>
    <w:rsid w:val="00E06F4C"/>
    <w:rsid w:val="00E07F79"/>
    <w:rsid w:val="00E10927"/>
    <w:rsid w:val="00E11477"/>
    <w:rsid w:val="00E12836"/>
    <w:rsid w:val="00E12C6D"/>
    <w:rsid w:val="00E15621"/>
    <w:rsid w:val="00E169C2"/>
    <w:rsid w:val="00E16B42"/>
    <w:rsid w:val="00E17074"/>
    <w:rsid w:val="00E17FAA"/>
    <w:rsid w:val="00E2041D"/>
    <w:rsid w:val="00E206A6"/>
    <w:rsid w:val="00E213A0"/>
    <w:rsid w:val="00E23FD6"/>
    <w:rsid w:val="00E23FF0"/>
    <w:rsid w:val="00E2477F"/>
    <w:rsid w:val="00E26215"/>
    <w:rsid w:val="00E26407"/>
    <w:rsid w:val="00E274F1"/>
    <w:rsid w:val="00E30F96"/>
    <w:rsid w:val="00E31A19"/>
    <w:rsid w:val="00E32E6D"/>
    <w:rsid w:val="00E33039"/>
    <w:rsid w:val="00E35B02"/>
    <w:rsid w:val="00E35F0D"/>
    <w:rsid w:val="00E36013"/>
    <w:rsid w:val="00E401AE"/>
    <w:rsid w:val="00E401E0"/>
    <w:rsid w:val="00E41282"/>
    <w:rsid w:val="00E41456"/>
    <w:rsid w:val="00E42419"/>
    <w:rsid w:val="00E436FC"/>
    <w:rsid w:val="00E43FCE"/>
    <w:rsid w:val="00E44186"/>
    <w:rsid w:val="00E44974"/>
    <w:rsid w:val="00E44BA1"/>
    <w:rsid w:val="00E44DBD"/>
    <w:rsid w:val="00E46717"/>
    <w:rsid w:val="00E46E09"/>
    <w:rsid w:val="00E477DD"/>
    <w:rsid w:val="00E47C6B"/>
    <w:rsid w:val="00E50291"/>
    <w:rsid w:val="00E5066F"/>
    <w:rsid w:val="00E51DC7"/>
    <w:rsid w:val="00E520CC"/>
    <w:rsid w:val="00E52265"/>
    <w:rsid w:val="00E5330B"/>
    <w:rsid w:val="00E54982"/>
    <w:rsid w:val="00E55BA4"/>
    <w:rsid w:val="00E56F7C"/>
    <w:rsid w:val="00E57476"/>
    <w:rsid w:val="00E61306"/>
    <w:rsid w:val="00E614AB"/>
    <w:rsid w:val="00E624EC"/>
    <w:rsid w:val="00E62690"/>
    <w:rsid w:val="00E645EE"/>
    <w:rsid w:val="00E65037"/>
    <w:rsid w:val="00E65BE0"/>
    <w:rsid w:val="00E66002"/>
    <w:rsid w:val="00E66942"/>
    <w:rsid w:val="00E67FC6"/>
    <w:rsid w:val="00E702DC"/>
    <w:rsid w:val="00E7188C"/>
    <w:rsid w:val="00E71E64"/>
    <w:rsid w:val="00E72F8D"/>
    <w:rsid w:val="00E73075"/>
    <w:rsid w:val="00E73F43"/>
    <w:rsid w:val="00E74F35"/>
    <w:rsid w:val="00E7631A"/>
    <w:rsid w:val="00E7708F"/>
    <w:rsid w:val="00E77A65"/>
    <w:rsid w:val="00E80163"/>
    <w:rsid w:val="00E806D6"/>
    <w:rsid w:val="00E80F7B"/>
    <w:rsid w:val="00E81F3F"/>
    <w:rsid w:val="00E83C33"/>
    <w:rsid w:val="00E83FEE"/>
    <w:rsid w:val="00E84343"/>
    <w:rsid w:val="00E85F44"/>
    <w:rsid w:val="00E866A7"/>
    <w:rsid w:val="00E86BD0"/>
    <w:rsid w:val="00E87383"/>
    <w:rsid w:val="00E87E32"/>
    <w:rsid w:val="00E90D3C"/>
    <w:rsid w:val="00E90E50"/>
    <w:rsid w:val="00E916F9"/>
    <w:rsid w:val="00E91911"/>
    <w:rsid w:val="00E91B2C"/>
    <w:rsid w:val="00E92DFC"/>
    <w:rsid w:val="00E94E87"/>
    <w:rsid w:val="00E952AA"/>
    <w:rsid w:val="00E9548D"/>
    <w:rsid w:val="00E962B8"/>
    <w:rsid w:val="00E96D82"/>
    <w:rsid w:val="00E974F1"/>
    <w:rsid w:val="00E97690"/>
    <w:rsid w:val="00EA069E"/>
    <w:rsid w:val="00EA246E"/>
    <w:rsid w:val="00EA266C"/>
    <w:rsid w:val="00EA284F"/>
    <w:rsid w:val="00EA2C01"/>
    <w:rsid w:val="00EA385C"/>
    <w:rsid w:val="00EA5B8A"/>
    <w:rsid w:val="00EA75A9"/>
    <w:rsid w:val="00EB477D"/>
    <w:rsid w:val="00EB5C28"/>
    <w:rsid w:val="00EB6C3F"/>
    <w:rsid w:val="00EB797B"/>
    <w:rsid w:val="00EC2E8F"/>
    <w:rsid w:val="00EC32B9"/>
    <w:rsid w:val="00EC3EC8"/>
    <w:rsid w:val="00EC5242"/>
    <w:rsid w:val="00EC5C51"/>
    <w:rsid w:val="00EC6994"/>
    <w:rsid w:val="00EC7BAA"/>
    <w:rsid w:val="00ED0434"/>
    <w:rsid w:val="00ED0F50"/>
    <w:rsid w:val="00ED4C2D"/>
    <w:rsid w:val="00ED4CAC"/>
    <w:rsid w:val="00ED5011"/>
    <w:rsid w:val="00EE0299"/>
    <w:rsid w:val="00EE097B"/>
    <w:rsid w:val="00EE1AA3"/>
    <w:rsid w:val="00EE2D6E"/>
    <w:rsid w:val="00EE39B7"/>
    <w:rsid w:val="00EE55A1"/>
    <w:rsid w:val="00EE6D1B"/>
    <w:rsid w:val="00EE7510"/>
    <w:rsid w:val="00EE7CF3"/>
    <w:rsid w:val="00EE7E53"/>
    <w:rsid w:val="00EF0EEE"/>
    <w:rsid w:val="00EF1BAB"/>
    <w:rsid w:val="00EF2792"/>
    <w:rsid w:val="00EF3060"/>
    <w:rsid w:val="00EF41E5"/>
    <w:rsid w:val="00EF6352"/>
    <w:rsid w:val="00EF67E3"/>
    <w:rsid w:val="00EF7D15"/>
    <w:rsid w:val="00F01548"/>
    <w:rsid w:val="00F02EC5"/>
    <w:rsid w:val="00F03215"/>
    <w:rsid w:val="00F05167"/>
    <w:rsid w:val="00F052D1"/>
    <w:rsid w:val="00F057F7"/>
    <w:rsid w:val="00F0674A"/>
    <w:rsid w:val="00F100F2"/>
    <w:rsid w:val="00F10907"/>
    <w:rsid w:val="00F11349"/>
    <w:rsid w:val="00F1168F"/>
    <w:rsid w:val="00F123F6"/>
    <w:rsid w:val="00F1320B"/>
    <w:rsid w:val="00F134A0"/>
    <w:rsid w:val="00F14689"/>
    <w:rsid w:val="00F15D66"/>
    <w:rsid w:val="00F167F8"/>
    <w:rsid w:val="00F16BC9"/>
    <w:rsid w:val="00F17F93"/>
    <w:rsid w:val="00F202A1"/>
    <w:rsid w:val="00F20AFB"/>
    <w:rsid w:val="00F2153C"/>
    <w:rsid w:val="00F2214D"/>
    <w:rsid w:val="00F25EF2"/>
    <w:rsid w:val="00F275C1"/>
    <w:rsid w:val="00F27D98"/>
    <w:rsid w:val="00F30397"/>
    <w:rsid w:val="00F30A00"/>
    <w:rsid w:val="00F31333"/>
    <w:rsid w:val="00F3143E"/>
    <w:rsid w:val="00F314A9"/>
    <w:rsid w:val="00F330C9"/>
    <w:rsid w:val="00F35579"/>
    <w:rsid w:val="00F357D2"/>
    <w:rsid w:val="00F35F1E"/>
    <w:rsid w:val="00F379D7"/>
    <w:rsid w:val="00F40523"/>
    <w:rsid w:val="00F41051"/>
    <w:rsid w:val="00F41A99"/>
    <w:rsid w:val="00F43F1A"/>
    <w:rsid w:val="00F508E9"/>
    <w:rsid w:val="00F51546"/>
    <w:rsid w:val="00F52E08"/>
    <w:rsid w:val="00F53E28"/>
    <w:rsid w:val="00F556B4"/>
    <w:rsid w:val="00F5664A"/>
    <w:rsid w:val="00F57419"/>
    <w:rsid w:val="00F57AF9"/>
    <w:rsid w:val="00F60C9F"/>
    <w:rsid w:val="00F61426"/>
    <w:rsid w:val="00F6242C"/>
    <w:rsid w:val="00F62450"/>
    <w:rsid w:val="00F62DD6"/>
    <w:rsid w:val="00F6360A"/>
    <w:rsid w:val="00F64F49"/>
    <w:rsid w:val="00F65D2D"/>
    <w:rsid w:val="00F66388"/>
    <w:rsid w:val="00F66847"/>
    <w:rsid w:val="00F66ECA"/>
    <w:rsid w:val="00F67085"/>
    <w:rsid w:val="00F72932"/>
    <w:rsid w:val="00F72B9D"/>
    <w:rsid w:val="00F730EF"/>
    <w:rsid w:val="00F73CBD"/>
    <w:rsid w:val="00F746B2"/>
    <w:rsid w:val="00F76EFB"/>
    <w:rsid w:val="00F77376"/>
    <w:rsid w:val="00F8012B"/>
    <w:rsid w:val="00F807EF"/>
    <w:rsid w:val="00F80A52"/>
    <w:rsid w:val="00F816E7"/>
    <w:rsid w:val="00F81E40"/>
    <w:rsid w:val="00F81EE8"/>
    <w:rsid w:val="00F81F1C"/>
    <w:rsid w:val="00F82427"/>
    <w:rsid w:val="00F825AD"/>
    <w:rsid w:val="00F82730"/>
    <w:rsid w:val="00F83714"/>
    <w:rsid w:val="00F850D9"/>
    <w:rsid w:val="00F851FA"/>
    <w:rsid w:val="00F87348"/>
    <w:rsid w:val="00F909C3"/>
    <w:rsid w:val="00F90FEE"/>
    <w:rsid w:val="00F91829"/>
    <w:rsid w:val="00F925A2"/>
    <w:rsid w:val="00F9307F"/>
    <w:rsid w:val="00F94002"/>
    <w:rsid w:val="00F949A6"/>
    <w:rsid w:val="00F95723"/>
    <w:rsid w:val="00F95BAA"/>
    <w:rsid w:val="00F9695D"/>
    <w:rsid w:val="00F969E0"/>
    <w:rsid w:val="00F977E0"/>
    <w:rsid w:val="00F9795C"/>
    <w:rsid w:val="00F97F61"/>
    <w:rsid w:val="00FA04B2"/>
    <w:rsid w:val="00FA0E6B"/>
    <w:rsid w:val="00FA7225"/>
    <w:rsid w:val="00FB0F8B"/>
    <w:rsid w:val="00FB15ED"/>
    <w:rsid w:val="00FB3433"/>
    <w:rsid w:val="00FB398A"/>
    <w:rsid w:val="00FB3F15"/>
    <w:rsid w:val="00FB4C4F"/>
    <w:rsid w:val="00FB57FC"/>
    <w:rsid w:val="00FB5A63"/>
    <w:rsid w:val="00FB5DB0"/>
    <w:rsid w:val="00FB678F"/>
    <w:rsid w:val="00FB726A"/>
    <w:rsid w:val="00FB7C94"/>
    <w:rsid w:val="00FC0078"/>
    <w:rsid w:val="00FC09EC"/>
    <w:rsid w:val="00FC1D9F"/>
    <w:rsid w:val="00FC203A"/>
    <w:rsid w:val="00FC2227"/>
    <w:rsid w:val="00FC2850"/>
    <w:rsid w:val="00FC4BC0"/>
    <w:rsid w:val="00FC7506"/>
    <w:rsid w:val="00FD08F9"/>
    <w:rsid w:val="00FD0AF3"/>
    <w:rsid w:val="00FD0BBD"/>
    <w:rsid w:val="00FD1538"/>
    <w:rsid w:val="00FD1EF3"/>
    <w:rsid w:val="00FD30B7"/>
    <w:rsid w:val="00FD383E"/>
    <w:rsid w:val="00FD4AC9"/>
    <w:rsid w:val="00FD67F6"/>
    <w:rsid w:val="00FD7142"/>
    <w:rsid w:val="00FE01C4"/>
    <w:rsid w:val="00FE281D"/>
    <w:rsid w:val="00FE2C5B"/>
    <w:rsid w:val="00FE2E9D"/>
    <w:rsid w:val="00FE2F37"/>
    <w:rsid w:val="00FE3DE2"/>
    <w:rsid w:val="00FE448C"/>
    <w:rsid w:val="00FE686F"/>
    <w:rsid w:val="00FF1A6B"/>
    <w:rsid w:val="00FF220F"/>
    <w:rsid w:val="00FF2500"/>
    <w:rsid w:val="00FF25C7"/>
    <w:rsid w:val="00FF2708"/>
    <w:rsid w:val="00FF28B1"/>
    <w:rsid w:val="00FF39F7"/>
    <w:rsid w:val="00FF5108"/>
    <w:rsid w:val="00FF5665"/>
    <w:rsid w:val="00FF5C74"/>
    <w:rsid w:val="00FF6419"/>
    <w:rsid w:val="00FF6BC4"/>
    <w:rsid w:val="00FF6D02"/>
    <w:rsid w:val="00FF774F"/>
    <w:rsid w:val="00FF7C20"/>
    <w:rsid w:val="00FF7E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7"/>
    <o:shapelayout v:ext="edit">
      <o:idmap v:ext="edit" data="1"/>
    </o:shapelayout>
  </w:shapeDefaults>
  <w:decimalSymbol w:val="."/>
  <w:listSeparator w:val=","/>
  <w14:docId w14:val="5AC4521A"/>
  <w15:docId w15:val="{8B9C0A2D-6BBD-444A-A082-D84C6DED3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 Schoolbook" w:eastAsia="宋体" w:hAnsi="Century Schoolbook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523ECC"/>
    <w:pPr>
      <w:ind w:firstLine="425"/>
    </w:pPr>
    <w:rPr>
      <w:rFonts w:ascii="微软雅黑" w:eastAsia="微软雅黑" w:hAnsi="微软雅黑" w:cs="微软雅黑"/>
      <w:kern w:val="0"/>
      <w:szCs w:val="21"/>
    </w:rPr>
  </w:style>
  <w:style w:type="paragraph" w:styleId="1">
    <w:name w:val="heading 1"/>
    <w:basedOn w:val="a1"/>
    <w:next w:val="a1"/>
    <w:link w:val="1Char"/>
    <w:uiPriority w:val="9"/>
    <w:qFormat/>
    <w:rsid w:val="00643789"/>
    <w:pPr>
      <w:numPr>
        <w:numId w:val="3"/>
      </w:numPr>
      <w:pBdr>
        <w:bottom w:val="single" w:sz="12" w:space="4" w:color="00A0E9"/>
      </w:pBdr>
      <w:spacing w:beforeLines="50" w:before="50" w:afterLines="50" w:after="50"/>
      <w:ind w:left="0" w:firstLine="0"/>
      <w:outlineLvl w:val="0"/>
    </w:pPr>
    <w:rPr>
      <w:color w:val="002055"/>
      <w:sz w:val="36"/>
      <w:szCs w:val="36"/>
    </w:rPr>
  </w:style>
  <w:style w:type="paragraph" w:styleId="2">
    <w:name w:val="heading 2"/>
    <w:basedOn w:val="a1"/>
    <w:next w:val="a1"/>
    <w:link w:val="2Char"/>
    <w:uiPriority w:val="9"/>
    <w:qFormat/>
    <w:rsid w:val="00643789"/>
    <w:pPr>
      <w:numPr>
        <w:ilvl w:val="1"/>
        <w:numId w:val="3"/>
      </w:numPr>
      <w:spacing w:beforeLines="50" w:afterLines="50"/>
      <w:ind w:hangingChars="200" w:hanging="601"/>
      <w:outlineLvl w:val="1"/>
    </w:pPr>
    <w:rPr>
      <w:color w:val="002055"/>
      <w:sz w:val="30"/>
      <w:szCs w:val="30"/>
    </w:rPr>
  </w:style>
  <w:style w:type="paragraph" w:styleId="3">
    <w:name w:val="heading 3"/>
    <w:basedOn w:val="a1"/>
    <w:next w:val="a1"/>
    <w:link w:val="3Char"/>
    <w:uiPriority w:val="9"/>
    <w:qFormat/>
    <w:rsid w:val="00643789"/>
    <w:pPr>
      <w:numPr>
        <w:ilvl w:val="2"/>
        <w:numId w:val="3"/>
      </w:numPr>
      <w:spacing w:beforeLines="50" w:afterLines="50"/>
      <w:outlineLvl w:val="2"/>
    </w:pPr>
    <w:rPr>
      <w:color w:val="171C61"/>
      <w:spacing w:val="5"/>
      <w:sz w:val="24"/>
      <w:szCs w:val="24"/>
    </w:rPr>
  </w:style>
  <w:style w:type="paragraph" w:styleId="4">
    <w:name w:val="heading 4"/>
    <w:basedOn w:val="a1"/>
    <w:next w:val="a1"/>
    <w:link w:val="4Char"/>
    <w:uiPriority w:val="99"/>
    <w:qFormat/>
    <w:rsid w:val="001A160C"/>
    <w:pPr>
      <w:outlineLvl w:val="3"/>
    </w:pPr>
    <w:rPr>
      <w:rFonts w:ascii="Century Schoolbook" w:eastAsia="华文楷体" w:cs="Century Schoolbook"/>
      <w:color w:val="E65B01"/>
      <w:sz w:val="22"/>
      <w:szCs w:val="22"/>
    </w:rPr>
  </w:style>
  <w:style w:type="paragraph" w:styleId="5">
    <w:name w:val="heading 5"/>
    <w:basedOn w:val="a1"/>
    <w:next w:val="a1"/>
    <w:link w:val="5Char"/>
    <w:uiPriority w:val="99"/>
    <w:qFormat/>
    <w:rsid w:val="001A160C"/>
    <w:pPr>
      <w:outlineLvl w:val="4"/>
    </w:pPr>
    <w:rPr>
      <w:i/>
      <w:iCs/>
      <w:color w:val="E65B01"/>
      <w:sz w:val="22"/>
      <w:szCs w:val="22"/>
    </w:rPr>
  </w:style>
  <w:style w:type="paragraph" w:styleId="6">
    <w:name w:val="heading 6"/>
    <w:basedOn w:val="a1"/>
    <w:next w:val="a1"/>
    <w:link w:val="6Char"/>
    <w:uiPriority w:val="99"/>
    <w:qFormat/>
    <w:rsid w:val="001A160C"/>
    <w:pPr>
      <w:outlineLvl w:val="5"/>
    </w:pPr>
    <w:rPr>
      <w:b/>
      <w:bCs/>
      <w:color w:val="E65B01"/>
    </w:rPr>
  </w:style>
  <w:style w:type="paragraph" w:styleId="7">
    <w:name w:val="heading 7"/>
    <w:basedOn w:val="a1"/>
    <w:next w:val="a1"/>
    <w:link w:val="7Char"/>
    <w:uiPriority w:val="99"/>
    <w:qFormat/>
    <w:rsid w:val="001A160C"/>
    <w:pPr>
      <w:outlineLvl w:val="6"/>
    </w:pPr>
    <w:rPr>
      <w:b/>
      <w:bCs/>
      <w:i/>
      <w:iCs/>
      <w:color w:val="E65B01"/>
    </w:rPr>
  </w:style>
  <w:style w:type="paragraph" w:styleId="8">
    <w:name w:val="heading 8"/>
    <w:basedOn w:val="a1"/>
    <w:next w:val="a1"/>
    <w:link w:val="8Char"/>
    <w:uiPriority w:val="99"/>
    <w:qFormat/>
    <w:rsid w:val="001A160C"/>
    <w:pPr>
      <w:outlineLvl w:val="7"/>
    </w:pPr>
    <w:rPr>
      <w:b/>
      <w:bCs/>
      <w:color w:val="3667C3"/>
    </w:rPr>
  </w:style>
  <w:style w:type="paragraph" w:styleId="9">
    <w:name w:val="heading 9"/>
    <w:basedOn w:val="a1"/>
    <w:next w:val="a1"/>
    <w:link w:val="9Char"/>
    <w:uiPriority w:val="99"/>
    <w:qFormat/>
    <w:rsid w:val="001A160C"/>
    <w:pPr>
      <w:outlineLvl w:val="8"/>
    </w:pPr>
    <w:rPr>
      <w:b/>
      <w:bCs/>
      <w:i/>
      <w:iCs/>
      <w:color w:val="3667C3"/>
      <w:sz w:val="18"/>
      <w:szCs w:val="1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basedOn w:val="a2"/>
    <w:link w:val="1"/>
    <w:uiPriority w:val="9"/>
    <w:locked/>
    <w:rsid w:val="00643789"/>
    <w:rPr>
      <w:rFonts w:ascii="微软雅黑" w:eastAsia="微软雅黑" w:hAnsi="微软雅黑" w:cs="微软雅黑"/>
      <w:color w:val="002055"/>
      <w:kern w:val="0"/>
      <w:sz w:val="36"/>
      <w:szCs w:val="36"/>
    </w:rPr>
  </w:style>
  <w:style w:type="character" w:customStyle="1" w:styleId="2Char">
    <w:name w:val="标题 2 Char"/>
    <w:basedOn w:val="a2"/>
    <w:link w:val="2"/>
    <w:uiPriority w:val="9"/>
    <w:locked/>
    <w:rsid w:val="00643789"/>
    <w:rPr>
      <w:rFonts w:ascii="微软雅黑" w:eastAsia="微软雅黑" w:hAnsi="微软雅黑" w:cs="微软雅黑"/>
      <w:color w:val="002055"/>
      <w:kern w:val="0"/>
      <w:sz w:val="30"/>
      <w:szCs w:val="30"/>
    </w:rPr>
  </w:style>
  <w:style w:type="character" w:customStyle="1" w:styleId="3Char">
    <w:name w:val="标题 3 Char"/>
    <w:basedOn w:val="a2"/>
    <w:link w:val="3"/>
    <w:uiPriority w:val="9"/>
    <w:locked/>
    <w:rsid w:val="00643789"/>
    <w:rPr>
      <w:rFonts w:ascii="微软雅黑" w:eastAsia="微软雅黑" w:hAnsi="微软雅黑" w:cs="微软雅黑"/>
      <w:color w:val="171C61"/>
      <w:spacing w:val="5"/>
      <w:kern w:val="0"/>
      <w:sz w:val="24"/>
      <w:szCs w:val="24"/>
    </w:rPr>
  </w:style>
  <w:style w:type="character" w:customStyle="1" w:styleId="4Char">
    <w:name w:val="标题 4 Char"/>
    <w:basedOn w:val="a2"/>
    <w:link w:val="4"/>
    <w:uiPriority w:val="99"/>
    <w:semiHidden/>
    <w:locked/>
    <w:rsid w:val="001A160C"/>
    <w:rPr>
      <w:rFonts w:ascii="Century Schoolbook" w:hAnsi="Century Schoolbook" w:cs="Century Schoolbook"/>
      <w:color w:val="E65B01"/>
    </w:rPr>
  </w:style>
  <w:style w:type="character" w:customStyle="1" w:styleId="5Char">
    <w:name w:val="标题 5 Char"/>
    <w:basedOn w:val="a2"/>
    <w:link w:val="5"/>
    <w:uiPriority w:val="99"/>
    <w:semiHidden/>
    <w:locked/>
    <w:rsid w:val="001A160C"/>
    <w:rPr>
      <w:i/>
      <w:iCs/>
      <w:color w:val="E65B01"/>
    </w:rPr>
  </w:style>
  <w:style w:type="character" w:customStyle="1" w:styleId="6Char">
    <w:name w:val="标题 6 Char"/>
    <w:basedOn w:val="a2"/>
    <w:link w:val="6"/>
    <w:uiPriority w:val="99"/>
    <w:semiHidden/>
    <w:locked/>
    <w:rsid w:val="001A160C"/>
    <w:rPr>
      <w:b/>
      <w:bCs/>
      <w:color w:val="E65B01"/>
      <w:sz w:val="20"/>
      <w:szCs w:val="20"/>
    </w:rPr>
  </w:style>
  <w:style w:type="character" w:customStyle="1" w:styleId="7Char">
    <w:name w:val="标题 7 Char"/>
    <w:basedOn w:val="a2"/>
    <w:link w:val="7"/>
    <w:uiPriority w:val="99"/>
    <w:semiHidden/>
    <w:locked/>
    <w:rsid w:val="001A160C"/>
    <w:rPr>
      <w:b/>
      <w:bCs/>
      <w:i/>
      <w:iCs/>
      <w:color w:val="E65B01"/>
      <w:sz w:val="20"/>
      <w:szCs w:val="20"/>
    </w:rPr>
  </w:style>
  <w:style w:type="character" w:customStyle="1" w:styleId="8Char">
    <w:name w:val="标题 8 Char"/>
    <w:basedOn w:val="a2"/>
    <w:link w:val="8"/>
    <w:uiPriority w:val="99"/>
    <w:semiHidden/>
    <w:locked/>
    <w:rsid w:val="001A160C"/>
    <w:rPr>
      <w:b/>
      <w:bCs/>
      <w:color w:val="3667C3"/>
      <w:sz w:val="20"/>
      <w:szCs w:val="20"/>
    </w:rPr>
  </w:style>
  <w:style w:type="character" w:customStyle="1" w:styleId="9Char">
    <w:name w:val="标题 9 Char"/>
    <w:basedOn w:val="a2"/>
    <w:link w:val="9"/>
    <w:uiPriority w:val="99"/>
    <w:semiHidden/>
    <w:locked/>
    <w:rsid w:val="001A160C"/>
    <w:rPr>
      <w:b/>
      <w:bCs/>
      <w:i/>
      <w:iCs/>
      <w:color w:val="3667C3"/>
      <w:sz w:val="18"/>
      <w:szCs w:val="18"/>
    </w:rPr>
  </w:style>
  <w:style w:type="paragraph" w:styleId="a5">
    <w:name w:val="header"/>
    <w:basedOn w:val="a1"/>
    <w:link w:val="Char"/>
    <w:uiPriority w:val="99"/>
    <w:rsid w:val="00D60F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2"/>
    <w:link w:val="a5"/>
    <w:uiPriority w:val="99"/>
    <w:locked/>
    <w:rsid w:val="00D60F9D"/>
    <w:rPr>
      <w:rFonts w:ascii="微软雅黑" w:eastAsia="微软雅黑" w:cs="微软雅黑"/>
      <w:color w:val="auto"/>
      <w:sz w:val="18"/>
      <w:szCs w:val="18"/>
    </w:rPr>
  </w:style>
  <w:style w:type="paragraph" w:styleId="a6">
    <w:name w:val="footer"/>
    <w:basedOn w:val="a1"/>
    <w:link w:val="Char0"/>
    <w:uiPriority w:val="99"/>
    <w:rsid w:val="00F31333"/>
    <w:pPr>
      <w:tabs>
        <w:tab w:val="center" w:pos="4153"/>
        <w:tab w:val="right" w:pos="8306"/>
      </w:tabs>
      <w:snapToGrid w:val="0"/>
      <w:jc w:val="right"/>
    </w:pPr>
  </w:style>
  <w:style w:type="character" w:customStyle="1" w:styleId="Char0">
    <w:name w:val="页脚 Char"/>
    <w:basedOn w:val="a2"/>
    <w:link w:val="a6"/>
    <w:uiPriority w:val="99"/>
    <w:locked/>
    <w:rsid w:val="00F31333"/>
    <w:rPr>
      <w:rFonts w:ascii="微软雅黑" w:eastAsia="微软雅黑" w:cs="微软雅黑"/>
      <w:color w:val="auto"/>
      <w:sz w:val="18"/>
      <w:szCs w:val="18"/>
    </w:rPr>
  </w:style>
  <w:style w:type="paragraph" w:styleId="a7">
    <w:name w:val="Balloon Text"/>
    <w:basedOn w:val="a1"/>
    <w:link w:val="Char1"/>
    <w:uiPriority w:val="99"/>
    <w:semiHidden/>
    <w:rsid w:val="001A160C"/>
    <w:rPr>
      <w:rFonts w:ascii="Tahoma" w:eastAsia="宋体" w:hAnsi="Tahoma" w:cs="Tahoma"/>
      <w:sz w:val="16"/>
      <w:szCs w:val="16"/>
    </w:rPr>
  </w:style>
  <w:style w:type="character" w:customStyle="1" w:styleId="Char1">
    <w:name w:val="批注框文本 Char"/>
    <w:basedOn w:val="a2"/>
    <w:link w:val="a7"/>
    <w:uiPriority w:val="99"/>
    <w:semiHidden/>
    <w:locked/>
    <w:rsid w:val="001A160C"/>
    <w:rPr>
      <w:rFonts w:ascii="Tahoma" w:hAnsi="Tahoma" w:cs="Tahoma"/>
      <w:color w:val="auto"/>
      <w:sz w:val="16"/>
      <w:szCs w:val="16"/>
    </w:rPr>
  </w:style>
  <w:style w:type="paragraph" w:customStyle="1" w:styleId="a8">
    <w:name w:val="封面标题"/>
    <w:basedOn w:val="a1"/>
    <w:link w:val="Char2"/>
    <w:uiPriority w:val="99"/>
    <w:rsid w:val="00650606"/>
    <w:rPr>
      <w:b/>
      <w:bCs/>
      <w:sz w:val="52"/>
      <w:szCs w:val="52"/>
    </w:rPr>
  </w:style>
  <w:style w:type="paragraph" w:customStyle="1" w:styleId="a9">
    <w:name w:val="表格标题"/>
    <w:basedOn w:val="a1"/>
    <w:link w:val="Char3"/>
    <w:qFormat/>
    <w:rsid w:val="00D02A2C"/>
    <w:pPr>
      <w:ind w:firstLine="0"/>
      <w:jc w:val="center"/>
    </w:pPr>
    <w:rPr>
      <w:b/>
      <w:bCs/>
    </w:rPr>
  </w:style>
  <w:style w:type="paragraph" w:styleId="aa">
    <w:name w:val="Body Text Indent"/>
    <w:basedOn w:val="a1"/>
    <w:link w:val="Char4"/>
    <w:uiPriority w:val="99"/>
    <w:semiHidden/>
    <w:rsid w:val="007441FE"/>
    <w:pPr>
      <w:spacing w:after="120"/>
      <w:ind w:leftChars="200" w:left="420"/>
    </w:pPr>
  </w:style>
  <w:style w:type="character" w:customStyle="1" w:styleId="Char4">
    <w:name w:val="正文文本缩进 Char"/>
    <w:basedOn w:val="a2"/>
    <w:link w:val="aa"/>
    <w:uiPriority w:val="99"/>
    <w:semiHidden/>
    <w:locked/>
    <w:rsid w:val="007441FE"/>
    <w:rPr>
      <w:rFonts w:ascii="微软雅黑" w:eastAsia="微软雅黑" w:cs="微软雅黑"/>
      <w:color w:val="auto"/>
      <w:sz w:val="21"/>
      <w:szCs w:val="21"/>
    </w:rPr>
  </w:style>
  <w:style w:type="paragraph" w:styleId="20">
    <w:name w:val="Body Text First Indent 2"/>
    <w:basedOn w:val="a1"/>
    <w:link w:val="2Char0"/>
    <w:uiPriority w:val="99"/>
    <w:rsid w:val="00AB224B"/>
  </w:style>
  <w:style w:type="character" w:customStyle="1" w:styleId="2Char0">
    <w:name w:val="正文首行缩进 2 Char"/>
    <w:basedOn w:val="Char4"/>
    <w:link w:val="20"/>
    <w:uiPriority w:val="99"/>
    <w:locked/>
    <w:rsid w:val="007441FE"/>
    <w:rPr>
      <w:rFonts w:ascii="微软雅黑" w:eastAsia="微软雅黑" w:cs="微软雅黑"/>
      <w:color w:val="auto"/>
      <w:sz w:val="21"/>
      <w:szCs w:val="21"/>
    </w:rPr>
  </w:style>
  <w:style w:type="character" w:customStyle="1" w:styleId="Char2">
    <w:name w:val="封面标题 Char"/>
    <w:basedOn w:val="a2"/>
    <w:link w:val="a8"/>
    <w:uiPriority w:val="99"/>
    <w:locked/>
    <w:rsid w:val="00650606"/>
    <w:rPr>
      <w:rFonts w:ascii="微软雅黑" w:eastAsia="微软雅黑" w:cs="微软雅黑"/>
      <w:b/>
      <w:bCs/>
      <w:color w:val="auto"/>
      <w:sz w:val="52"/>
      <w:szCs w:val="52"/>
    </w:rPr>
  </w:style>
  <w:style w:type="paragraph" w:customStyle="1" w:styleId="ab">
    <w:name w:val="表格内容"/>
    <w:basedOn w:val="a1"/>
    <w:link w:val="Char5"/>
    <w:qFormat/>
    <w:rsid w:val="00C1632C"/>
    <w:pPr>
      <w:ind w:firstLine="0"/>
      <w:jc w:val="center"/>
    </w:pPr>
  </w:style>
  <w:style w:type="character" w:customStyle="1" w:styleId="Char3">
    <w:name w:val="表格标题 Char"/>
    <w:basedOn w:val="a2"/>
    <w:link w:val="a9"/>
    <w:locked/>
    <w:rsid w:val="00D02A2C"/>
    <w:rPr>
      <w:rFonts w:ascii="微软雅黑" w:eastAsia="微软雅黑" w:cs="微软雅黑"/>
      <w:b/>
      <w:bCs/>
      <w:color w:val="auto"/>
      <w:sz w:val="21"/>
      <w:szCs w:val="21"/>
    </w:rPr>
  </w:style>
  <w:style w:type="paragraph" w:customStyle="1" w:styleId="ac">
    <w:name w:val="图表名称"/>
    <w:basedOn w:val="a1"/>
    <w:link w:val="Char6"/>
    <w:qFormat/>
    <w:rsid w:val="009C4A95"/>
    <w:pPr>
      <w:jc w:val="center"/>
    </w:pPr>
    <w:rPr>
      <w:sz w:val="18"/>
      <w:szCs w:val="18"/>
    </w:rPr>
  </w:style>
  <w:style w:type="character" w:customStyle="1" w:styleId="Char5">
    <w:name w:val="表格内容 Char"/>
    <w:basedOn w:val="a2"/>
    <w:link w:val="ab"/>
    <w:locked/>
    <w:rsid w:val="00C1632C"/>
    <w:rPr>
      <w:rFonts w:ascii="微软雅黑" w:eastAsia="微软雅黑" w:cs="微软雅黑"/>
      <w:color w:val="auto"/>
      <w:sz w:val="21"/>
      <w:szCs w:val="21"/>
    </w:rPr>
  </w:style>
  <w:style w:type="character" w:customStyle="1" w:styleId="Char6">
    <w:name w:val="图表名称 Char"/>
    <w:basedOn w:val="a2"/>
    <w:link w:val="ac"/>
    <w:locked/>
    <w:rsid w:val="009C4A95"/>
    <w:rPr>
      <w:rFonts w:ascii="微软雅黑" w:eastAsia="微软雅黑" w:hAnsi="微软雅黑" w:cs="微软雅黑"/>
      <w:color w:val="auto"/>
      <w:sz w:val="18"/>
      <w:szCs w:val="18"/>
    </w:rPr>
  </w:style>
  <w:style w:type="table" w:styleId="ad">
    <w:name w:val="Table Grid"/>
    <w:basedOn w:val="a3"/>
    <w:uiPriority w:val="1"/>
    <w:rsid w:val="001A160C"/>
    <w:rPr>
      <w:rFonts w:cs="Century Schoolbook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e">
    <w:name w:val="Document Map"/>
    <w:basedOn w:val="a1"/>
    <w:link w:val="Char7"/>
    <w:uiPriority w:val="99"/>
    <w:semiHidden/>
    <w:rsid w:val="00371151"/>
    <w:rPr>
      <w:rFonts w:ascii="Heiti SC Light" w:eastAsia="Times New Roman" w:cs="Heiti SC Light"/>
      <w:sz w:val="24"/>
      <w:szCs w:val="24"/>
    </w:rPr>
  </w:style>
  <w:style w:type="character" w:customStyle="1" w:styleId="Char7">
    <w:name w:val="文档结构图 Char"/>
    <w:basedOn w:val="a2"/>
    <w:link w:val="ae"/>
    <w:uiPriority w:val="99"/>
    <w:semiHidden/>
    <w:locked/>
    <w:rsid w:val="00371151"/>
    <w:rPr>
      <w:rFonts w:ascii="Heiti SC Light" w:eastAsia="Times New Roman" w:cs="Heiti SC Light"/>
      <w:color w:val="auto"/>
      <w:sz w:val="24"/>
      <w:szCs w:val="24"/>
    </w:rPr>
  </w:style>
  <w:style w:type="paragraph" w:styleId="af">
    <w:name w:val="Date"/>
    <w:basedOn w:val="a1"/>
    <w:next w:val="a1"/>
    <w:link w:val="Char8"/>
    <w:uiPriority w:val="99"/>
    <w:semiHidden/>
    <w:rsid w:val="000001AF"/>
    <w:pPr>
      <w:ind w:leftChars="2500" w:left="100"/>
    </w:pPr>
  </w:style>
  <w:style w:type="character" w:customStyle="1" w:styleId="Char8">
    <w:name w:val="日期 Char"/>
    <w:basedOn w:val="a2"/>
    <w:link w:val="af"/>
    <w:uiPriority w:val="99"/>
    <w:semiHidden/>
    <w:locked/>
    <w:rsid w:val="000001AF"/>
    <w:rPr>
      <w:rFonts w:ascii="微软雅黑" w:eastAsia="微软雅黑" w:cs="微软雅黑"/>
      <w:color w:val="auto"/>
      <w:sz w:val="21"/>
      <w:szCs w:val="21"/>
    </w:rPr>
  </w:style>
  <w:style w:type="character" w:styleId="af0">
    <w:name w:val="page number"/>
    <w:basedOn w:val="a2"/>
    <w:uiPriority w:val="99"/>
    <w:semiHidden/>
    <w:rsid w:val="00D80942"/>
  </w:style>
  <w:style w:type="paragraph" w:customStyle="1" w:styleId="af1">
    <w:name w:val="醒目信息"/>
    <w:uiPriority w:val="99"/>
    <w:rsid w:val="00D3197A"/>
    <w:pPr>
      <w:spacing w:before="120" w:after="60" w:line="360" w:lineRule="auto"/>
      <w:ind w:firstLine="425"/>
    </w:pPr>
    <w:rPr>
      <w:rFonts w:ascii="Arial" w:hAnsi="Arial" w:cs="Arial"/>
      <w:b/>
      <w:bCs/>
      <w:noProof/>
      <w:kern w:val="0"/>
      <w:sz w:val="30"/>
      <w:szCs w:val="30"/>
    </w:rPr>
  </w:style>
  <w:style w:type="paragraph" w:styleId="10">
    <w:name w:val="toc 1"/>
    <w:basedOn w:val="a1"/>
    <w:next w:val="a1"/>
    <w:autoRedefine/>
    <w:uiPriority w:val="39"/>
    <w:locked/>
    <w:rsid w:val="005402E5"/>
    <w:pPr>
      <w:widowControl w:val="0"/>
      <w:tabs>
        <w:tab w:val="left" w:pos="210"/>
        <w:tab w:val="right" w:leader="dot" w:pos="8824"/>
      </w:tabs>
      <w:adjustRightInd w:val="0"/>
      <w:spacing w:line="360" w:lineRule="auto"/>
      <w:ind w:firstLine="0"/>
      <w:jc w:val="both"/>
      <w:textAlignment w:val="baseline"/>
    </w:pPr>
    <w:rPr>
      <w:rFonts w:cs="Arial"/>
    </w:rPr>
  </w:style>
  <w:style w:type="paragraph" w:styleId="21">
    <w:name w:val="toc 2"/>
    <w:basedOn w:val="a1"/>
    <w:next w:val="a1"/>
    <w:autoRedefine/>
    <w:uiPriority w:val="39"/>
    <w:locked/>
    <w:rsid w:val="005402E5"/>
    <w:pPr>
      <w:widowControl w:val="0"/>
      <w:tabs>
        <w:tab w:val="left" w:pos="630"/>
        <w:tab w:val="right" w:leader="dot" w:pos="8824"/>
      </w:tabs>
      <w:adjustRightInd w:val="0"/>
      <w:spacing w:line="360" w:lineRule="auto"/>
      <w:ind w:leftChars="100" w:left="210" w:firstLine="0"/>
      <w:jc w:val="both"/>
      <w:textAlignment w:val="baseline"/>
    </w:pPr>
    <w:rPr>
      <w:rFonts w:cs="Arial"/>
    </w:rPr>
  </w:style>
  <w:style w:type="paragraph" w:styleId="30">
    <w:name w:val="toc 3"/>
    <w:basedOn w:val="a1"/>
    <w:next w:val="a1"/>
    <w:autoRedefine/>
    <w:uiPriority w:val="39"/>
    <w:locked/>
    <w:rsid w:val="005402E5"/>
    <w:pPr>
      <w:widowControl w:val="0"/>
      <w:tabs>
        <w:tab w:val="left" w:pos="1260"/>
        <w:tab w:val="right" w:leader="dot" w:pos="8824"/>
      </w:tabs>
      <w:adjustRightInd w:val="0"/>
      <w:spacing w:line="360" w:lineRule="auto"/>
      <w:ind w:leftChars="300" w:left="630" w:firstLine="0"/>
      <w:jc w:val="both"/>
      <w:textAlignment w:val="baseline"/>
    </w:pPr>
    <w:rPr>
      <w:rFonts w:cs="Arial"/>
    </w:rPr>
  </w:style>
  <w:style w:type="character" w:styleId="af2">
    <w:name w:val="Hyperlink"/>
    <w:basedOn w:val="a2"/>
    <w:uiPriority w:val="99"/>
    <w:rsid w:val="005C5085"/>
    <w:rPr>
      <w:color w:val="0000FF"/>
      <w:u w:val="single"/>
    </w:rPr>
  </w:style>
  <w:style w:type="paragraph" w:customStyle="1" w:styleId="af3">
    <w:name w:val="目录"/>
    <w:basedOn w:val="af1"/>
    <w:uiPriority w:val="99"/>
    <w:rsid w:val="00FC2850"/>
    <w:pPr>
      <w:jc w:val="center"/>
    </w:pPr>
    <w:rPr>
      <w:rFonts w:eastAsia="微软雅黑"/>
    </w:rPr>
  </w:style>
  <w:style w:type="numbering" w:customStyle="1" w:styleId="a">
    <w:name w:val="项目符号列表"/>
    <w:rsid w:val="00A84EA9"/>
    <w:pPr>
      <w:numPr>
        <w:numId w:val="1"/>
      </w:numPr>
    </w:pPr>
  </w:style>
  <w:style w:type="numbering" w:customStyle="1" w:styleId="a0">
    <w:name w:val="编号列表"/>
    <w:rsid w:val="00A84EA9"/>
    <w:pPr>
      <w:numPr>
        <w:numId w:val="2"/>
      </w:numPr>
    </w:pPr>
  </w:style>
  <w:style w:type="paragraph" w:styleId="af4">
    <w:name w:val="No Spacing"/>
    <w:link w:val="Char9"/>
    <w:uiPriority w:val="1"/>
    <w:qFormat/>
    <w:rsid w:val="00835950"/>
    <w:rPr>
      <w:rFonts w:asciiTheme="minorHAnsi" w:eastAsiaTheme="minorEastAsia" w:hAnsiTheme="minorHAnsi" w:cstheme="minorBidi"/>
      <w:kern w:val="0"/>
      <w:sz w:val="22"/>
    </w:rPr>
  </w:style>
  <w:style w:type="character" w:customStyle="1" w:styleId="Char9">
    <w:name w:val="无间隔 Char"/>
    <w:basedOn w:val="a2"/>
    <w:link w:val="af4"/>
    <w:uiPriority w:val="1"/>
    <w:rsid w:val="00835950"/>
    <w:rPr>
      <w:rFonts w:asciiTheme="minorHAnsi" w:eastAsiaTheme="minorEastAsia" w:hAnsiTheme="minorHAnsi" w:cstheme="minorBidi"/>
      <w:kern w:val="0"/>
      <w:sz w:val="22"/>
    </w:rPr>
  </w:style>
  <w:style w:type="paragraph" w:styleId="af5">
    <w:name w:val="List Paragraph"/>
    <w:basedOn w:val="a1"/>
    <w:uiPriority w:val="36"/>
    <w:qFormat/>
    <w:rsid w:val="005E689C"/>
    <w:pPr>
      <w:ind w:firstLineChars="200" w:firstLine="420"/>
    </w:pPr>
    <w:rPr>
      <w:rFonts w:hAnsiTheme="minorHAnsi" w:cstheme="minorBidi"/>
    </w:rPr>
  </w:style>
  <w:style w:type="paragraph" w:customStyle="1" w:styleId="af6">
    <w:name w:val="图表"/>
    <w:basedOn w:val="a1"/>
    <w:next w:val="a1"/>
    <w:link w:val="Chara"/>
    <w:qFormat/>
    <w:rsid w:val="00F123F6"/>
    <w:pPr>
      <w:widowControl w:val="0"/>
      <w:ind w:firstLine="0"/>
      <w:jc w:val="center"/>
    </w:pPr>
    <w:rPr>
      <w:rFonts w:ascii="Times New Roman" w:eastAsia="楷体_GB2312" w:hAnsi="Times New Roman" w:cs="Times New Roman"/>
      <w:kern w:val="2"/>
    </w:rPr>
  </w:style>
  <w:style w:type="character" w:customStyle="1" w:styleId="Chara">
    <w:name w:val="图表 Char"/>
    <w:basedOn w:val="a2"/>
    <w:link w:val="af6"/>
    <w:rsid w:val="00F123F6"/>
    <w:rPr>
      <w:rFonts w:ascii="Times New Roman" w:eastAsia="楷体_GB2312" w:hAnsi="Times New Roman"/>
      <w:szCs w:val="21"/>
    </w:rPr>
  </w:style>
  <w:style w:type="character" w:styleId="af7">
    <w:name w:val="Strong"/>
    <w:basedOn w:val="a2"/>
    <w:uiPriority w:val="22"/>
    <w:qFormat/>
    <w:locked/>
    <w:rsid w:val="004E7579"/>
    <w:rPr>
      <w:b/>
      <w:bCs/>
    </w:rPr>
  </w:style>
  <w:style w:type="character" w:styleId="af8">
    <w:name w:val="annotation reference"/>
    <w:basedOn w:val="a2"/>
    <w:uiPriority w:val="99"/>
    <w:semiHidden/>
    <w:unhideWhenUsed/>
    <w:locked/>
    <w:rsid w:val="00C607DD"/>
    <w:rPr>
      <w:sz w:val="21"/>
      <w:szCs w:val="21"/>
    </w:rPr>
  </w:style>
  <w:style w:type="paragraph" w:styleId="af9">
    <w:name w:val="annotation text"/>
    <w:basedOn w:val="a1"/>
    <w:link w:val="Charb"/>
    <w:uiPriority w:val="99"/>
    <w:semiHidden/>
    <w:unhideWhenUsed/>
    <w:locked/>
    <w:rsid w:val="00C607DD"/>
  </w:style>
  <w:style w:type="character" w:customStyle="1" w:styleId="Charb">
    <w:name w:val="批注文字 Char"/>
    <w:basedOn w:val="a2"/>
    <w:link w:val="af9"/>
    <w:uiPriority w:val="99"/>
    <w:semiHidden/>
    <w:rsid w:val="00C607DD"/>
    <w:rPr>
      <w:rFonts w:ascii="微软雅黑" w:eastAsia="微软雅黑" w:hAnsi="微软雅黑" w:cs="微软雅黑"/>
      <w:kern w:val="0"/>
      <w:szCs w:val="21"/>
    </w:rPr>
  </w:style>
  <w:style w:type="paragraph" w:styleId="afa">
    <w:name w:val="annotation subject"/>
    <w:basedOn w:val="af9"/>
    <w:next w:val="af9"/>
    <w:link w:val="Charc"/>
    <w:uiPriority w:val="99"/>
    <w:semiHidden/>
    <w:unhideWhenUsed/>
    <w:locked/>
    <w:rsid w:val="00C607DD"/>
    <w:rPr>
      <w:b/>
      <w:bCs/>
    </w:rPr>
  </w:style>
  <w:style w:type="character" w:customStyle="1" w:styleId="Charc">
    <w:name w:val="批注主题 Char"/>
    <w:basedOn w:val="Charb"/>
    <w:link w:val="afa"/>
    <w:uiPriority w:val="99"/>
    <w:semiHidden/>
    <w:rsid w:val="00C607DD"/>
    <w:rPr>
      <w:rFonts w:ascii="微软雅黑" w:eastAsia="微软雅黑" w:hAnsi="微软雅黑" w:cs="微软雅黑"/>
      <w:b/>
      <w:bCs/>
      <w:kern w:val="0"/>
      <w:szCs w:val="21"/>
    </w:rPr>
  </w:style>
  <w:style w:type="paragraph" w:styleId="HTML">
    <w:name w:val="HTML Preformatted"/>
    <w:basedOn w:val="a1"/>
    <w:link w:val="HTMLChar"/>
    <w:uiPriority w:val="99"/>
    <w:semiHidden/>
    <w:unhideWhenUsed/>
    <w:locked/>
    <w:rsid w:val="00AC03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2"/>
    <w:link w:val="HTML"/>
    <w:uiPriority w:val="99"/>
    <w:semiHidden/>
    <w:rsid w:val="00AC038B"/>
    <w:rPr>
      <w:rFonts w:ascii="宋体" w:hAnsi="宋体" w:cs="宋体"/>
      <w:kern w:val="0"/>
      <w:sz w:val="24"/>
      <w:szCs w:val="24"/>
    </w:rPr>
  </w:style>
  <w:style w:type="character" w:styleId="afb">
    <w:name w:val="Placeholder Text"/>
    <w:basedOn w:val="a2"/>
    <w:uiPriority w:val="99"/>
    <w:semiHidden/>
    <w:rsid w:val="00F052D1"/>
    <w:rPr>
      <w:color w:val="808080"/>
    </w:rPr>
  </w:style>
  <w:style w:type="character" w:customStyle="1" w:styleId="configlegacyname">
    <w:name w:val="configlegacyname"/>
    <w:basedOn w:val="a2"/>
    <w:rsid w:val="00A104FB"/>
  </w:style>
  <w:style w:type="paragraph" w:styleId="TOC">
    <w:name w:val="TOC Heading"/>
    <w:basedOn w:val="1"/>
    <w:next w:val="a1"/>
    <w:uiPriority w:val="39"/>
    <w:unhideWhenUsed/>
    <w:qFormat/>
    <w:rsid w:val="00C12E1A"/>
    <w:pPr>
      <w:keepNext/>
      <w:keepLines/>
      <w:numPr>
        <w:numId w:val="0"/>
      </w:numPr>
      <w:pBdr>
        <w:bottom w:val="none" w:sz="0" w:space="0" w:color="auto"/>
      </w:pBdr>
      <w:spacing w:beforeLines="0" w:before="240" w:afterLines="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TML0">
    <w:name w:val="HTML Code"/>
    <w:basedOn w:val="a2"/>
    <w:uiPriority w:val="99"/>
    <w:semiHidden/>
    <w:unhideWhenUsed/>
    <w:locked/>
    <w:rsid w:val="00E206A6"/>
    <w:rPr>
      <w:rFonts w:ascii="宋体" w:eastAsia="宋体" w:hAnsi="宋体" w:cs="宋体"/>
      <w:sz w:val="24"/>
      <w:szCs w:val="24"/>
    </w:rPr>
  </w:style>
  <w:style w:type="paragraph" w:styleId="afc">
    <w:name w:val="Normal (Web)"/>
    <w:basedOn w:val="a1"/>
    <w:uiPriority w:val="99"/>
    <w:semiHidden/>
    <w:unhideWhenUsed/>
    <w:locked/>
    <w:rsid w:val="00E206A6"/>
    <w:pPr>
      <w:spacing w:before="100" w:beforeAutospacing="1" w:after="100" w:afterAutospacing="1"/>
      <w:ind w:firstLine="0"/>
    </w:pPr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5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8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3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85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7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6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02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0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8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68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8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12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0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2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8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04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03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8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8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5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1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8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0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0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51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5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1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93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57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0.png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4.jpe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3.jpg"/><Relationship Id="rId20" Type="http://schemas.openxmlformats.org/officeDocument/2006/relationships/image" Target="media/image6.jpeg"/><Relationship Id="rId29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8.png"/><Relationship Id="rId28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jpg"/><Relationship Id="rId22" Type="http://schemas.openxmlformats.org/officeDocument/2006/relationships/hyperlink" Target="http://www.jianshu.com/p/6c5323a880d0" TargetMode="External"/><Relationship Id="rId27" Type="http://schemas.openxmlformats.org/officeDocument/2006/relationships/header" Target="header4.xm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document\&#27169;&#26495;\&#25216;&#26415;&#20013;&#24515;_&#25991;&#26723;&#27169;&#29256;&#65288;&#20869;&#37096;&#65289;v1.0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自定义 1">
      <a:majorFont>
        <a:latin typeface="Helvetica Light"/>
        <a:ea typeface="方正兰亭细黑简体"/>
        <a:cs typeface=""/>
      </a:majorFont>
      <a:minorFont>
        <a:latin typeface="Helvetica Light"/>
        <a:ea typeface="方正兰亭细黑简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FA5811-0D2D-461D-8ABC-486280DCB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技术中心_文档模版（内部）v1.0.dotx</Template>
  <TotalTime>386</TotalTime>
  <Pages>8</Pages>
  <Words>382</Words>
  <Characters>2178</Characters>
  <Application>Microsoft Office Word</Application>
  <DocSecurity>0</DocSecurity>
  <Lines>18</Lines>
  <Paragraphs>5</Paragraphs>
  <ScaleCrop>false</ScaleCrop>
  <Company>中国</Company>
  <LinksUpToDate>false</LinksUpToDate>
  <CharactersWithSpaces>2555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文档标题</dc:title>
  <dc:subject>2012年5月</dc:subject>
  <dc:creator>Zhang Shuo</dc:creator>
  <cp:lastModifiedBy>Wang Holden</cp:lastModifiedBy>
  <cp:revision>24</cp:revision>
  <cp:lastPrinted>2012-05-15T10:47:00Z</cp:lastPrinted>
  <dcterms:created xsi:type="dcterms:W3CDTF">2016-07-18T09:15:00Z</dcterms:created>
  <dcterms:modified xsi:type="dcterms:W3CDTF">2017-08-30T01:44:00Z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TC017730779991</vt:lpwstr>
  </property>
</Properties>
</file>